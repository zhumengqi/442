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DE6" w:rsidRDefault="00635C1E">
      <w:r>
        <w:t>EECS 442 HW2</w:t>
      </w:r>
    </w:p>
    <w:p w:rsidR="00635C1E" w:rsidRDefault="00635C1E">
      <w:proofErr w:type="gramStart"/>
      <w:r>
        <w:t>1.Discuss</w:t>
      </w:r>
      <w:proofErr w:type="gramEnd"/>
      <w:r>
        <w:t xml:space="preserve"> the differences between the four different integration methods</w:t>
      </w:r>
    </w:p>
    <w:p w:rsidR="00C13121" w:rsidRDefault="00BA0813">
      <w:proofErr w:type="gramStart"/>
      <w:r>
        <w:t>a</w:t>
      </w:r>
      <w:proofErr w:type="gramEnd"/>
      <w:r>
        <w:t xml:space="preserve"> Subject I choose: yaleB01</w:t>
      </w:r>
    </w:p>
    <w:p w:rsidR="00E67DE6" w:rsidRDefault="00E67DE6" w:rsidP="00E67DE6">
      <w:pPr>
        <w:spacing w:after="0" w:line="240" w:lineRule="auto"/>
      </w:pPr>
      <w:r>
        <w:t>Column method:                                                                              Row method:</w:t>
      </w:r>
    </w:p>
    <w:p w:rsidR="00E67DE6" w:rsidRDefault="00E67DE6">
      <w:r>
        <w:rPr>
          <w:noProof/>
        </w:rPr>
        <w:drawing>
          <wp:anchor distT="0" distB="0" distL="114300" distR="114300" simplePos="0" relativeHeight="251691008" behindDoc="1" locked="0" layoutInCell="1" allowOverlap="1" wp14:anchorId="50587240" wp14:editId="6C23E248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262890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43" y="21490"/>
                <wp:lineTo x="2144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6" t="6779" r="21752" b="9981"/>
                    <a:stretch/>
                  </pic:blipFill>
                  <pic:spPr bwMode="auto">
                    <a:xfrm>
                      <a:off x="0" y="0"/>
                      <a:ext cx="26289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5AA34E41" wp14:editId="45FE04D4">
            <wp:simplePos x="0" y="0"/>
            <wp:positionH relativeFrom="column">
              <wp:posOffset>3355975</wp:posOffset>
            </wp:positionH>
            <wp:positionV relativeFrom="paragraph">
              <wp:posOffset>6985</wp:posOffset>
            </wp:positionV>
            <wp:extent cx="2697480" cy="3082130"/>
            <wp:effectExtent l="0" t="0" r="7620" b="444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4" t="7145" r="20617" b="9568"/>
                    <a:stretch/>
                  </pic:blipFill>
                  <pic:spPr bwMode="auto">
                    <a:xfrm>
                      <a:off x="0" y="0"/>
                      <a:ext cx="2697480" cy="308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>
      <w:r>
        <w:t xml:space="preserve">Average Method:                                                                           Random method:          </w:t>
      </w:r>
    </w:p>
    <w:p w:rsidR="00E67DE6" w:rsidRDefault="00E67DE6">
      <w:r>
        <w:rPr>
          <w:noProof/>
        </w:rPr>
        <w:drawing>
          <wp:anchor distT="0" distB="0" distL="114300" distR="114300" simplePos="0" relativeHeight="251674624" behindDoc="1" locked="0" layoutInCell="1" allowOverlap="1" wp14:anchorId="0508BB27" wp14:editId="3B007AB8">
            <wp:simplePos x="0" y="0"/>
            <wp:positionH relativeFrom="column">
              <wp:posOffset>-3175</wp:posOffset>
            </wp:positionH>
            <wp:positionV relativeFrom="paragraph">
              <wp:posOffset>11430</wp:posOffset>
            </wp:positionV>
            <wp:extent cx="2836545" cy="3352800"/>
            <wp:effectExtent l="0" t="0" r="1905" b="0"/>
            <wp:wrapTight wrapText="bothSides">
              <wp:wrapPolygon edited="0">
                <wp:start x="0" y="0"/>
                <wp:lineTo x="0" y="21477"/>
                <wp:lineTo x="21469" y="21477"/>
                <wp:lineTo x="2146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7344" r="22609" b="9951"/>
                    <a:stretch/>
                  </pic:blipFill>
                  <pic:spPr bwMode="auto">
                    <a:xfrm>
                      <a:off x="0" y="0"/>
                      <a:ext cx="283654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2C36E31" wp14:editId="1E66F49E">
            <wp:simplePos x="0" y="0"/>
            <wp:positionH relativeFrom="column">
              <wp:posOffset>3029585</wp:posOffset>
            </wp:positionH>
            <wp:positionV relativeFrom="paragraph">
              <wp:posOffset>24765</wp:posOffset>
            </wp:positionV>
            <wp:extent cx="2705100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448" y="21495"/>
                <wp:lineTo x="2144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3" t="10388" r="23439" b="9731"/>
                    <a:stretch/>
                  </pic:blipFill>
                  <pic:spPr bwMode="auto">
                    <a:xfrm>
                      <a:off x="0" y="0"/>
                      <a:ext cx="270510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E67DE6" w:rsidRDefault="00E67DE6"/>
    <w:p w:rsidR="00635C1E" w:rsidRDefault="00635C1E">
      <w:r>
        <w:t>b.</w:t>
      </w:r>
      <w:r w:rsidR="00C13121">
        <w:t xml:space="preserve"> Bunning time comparison:</w:t>
      </w:r>
      <w:r w:rsidR="00C13121" w:rsidRPr="00C13121">
        <w:t xml:space="preserve"> </w:t>
      </w:r>
    </w:p>
    <w:p w:rsidR="00C13121" w:rsidRDefault="00C13121">
      <w:proofErr w:type="gramStart"/>
      <w:r>
        <w:t>column</w:t>
      </w:r>
      <w:proofErr w:type="gramEnd"/>
      <w:r>
        <w:t xml:space="preserve"> method:</w:t>
      </w:r>
      <w:r w:rsidRPr="00C13121">
        <w:t xml:space="preserve"> 0.001402</w:t>
      </w:r>
      <w:r>
        <w:t>s</w:t>
      </w:r>
    </w:p>
    <w:p w:rsidR="00C13121" w:rsidRDefault="00C13121">
      <w:proofErr w:type="gramStart"/>
      <w:r>
        <w:t>row</w:t>
      </w:r>
      <w:proofErr w:type="gramEnd"/>
      <w:r>
        <w:t xml:space="preserve"> method</w:t>
      </w:r>
      <w:r w:rsidR="00B11E17">
        <w:t xml:space="preserve">: </w:t>
      </w:r>
      <w:r w:rsidR="00B11E17" w:rsidRPr="00B11E17">
        <w:t>0.000800</w:t>
      </w:r>
      <w:r w:rsidR="00B11E17">
        <w:t>s</w:t>
      </w:r>
    </w:p>
    <w:p w:rsidR="00B11E17" w:rsidRDefault="00B11E17">
      <w:proofErr w:type="gramStart"/>
      <w:r>
        <w:t>average</w:t>
      </w:r>
      <w:proofErr w:type="gramEnd"/>
      <w:r>
        <w:t xml:space="preserve"> method: </w:t>
      </w:r>
      <w:r w:rsidRPr="00B11E17">
        <w:t>0.004520</w:t>
      </w:r>
      <w:r>
        <w:t>s</w:t>
      </w:r>
    </w:p>
    <w:p w:rsidR="00C24B22" w:rsidRDefault="00C24B22">
      <w:proofErr w:type="gramStart"/>
      <w:r>
        <w:t>random</w:t>
      </w:r>
      <w:proofErr w:type="gramEnd"/>
      <w:r>
        <w:t xml:space="preserve"> method: </w:t>
      </w:r>
      <w:r w:rsidRPr="00C24B22">
        <w:t>56.651472</w:t>
      </w:r>
      <w:r>
        <w:t>s</w:t>
      </w:r>
    </w:p>
    <w:p w:rsidR="004A2552" w:rsidRDefault="004A2552">
      <w:r>
        <w:br w:type="page"/>
      </w:r>
    </w:p>
    <w:p w:rsidR="00E67DE6" w:rsidRDefault="00E67DE6" w:rsidP="004A2552">
      <w:r>
        <w:lastRenderedPageBreak/>
        <w:t>2.</w:t>
      </w:r>
      <w:r w:rsidR="00BA0813">
        <w:t xml:space="preserve"> S</w:t>
      </w:r>
      <w:r>
        <w:t>ubject</w:t>
      </w:r>
      <w:r w:rsidR="00BA0813">
        <w:t>: yaleB01</w:t>
      </w:r>
    </w:p>
    <w:p w:rsidR="00BA0813" w:rsidRDefault="00BA0813" w:rsidP="005620A1">
      <w:r>
        <w:t xml:space="preserve">Column method:    </w:t>
      </w:r>
      <w:r w:rsidR="005620A1" w:rsidRPr="00C13121">
        <w:t>0.001402</w:t>
      </w:r>
      <w:r w:rsidR="005620A1">
        <w:t>s</w:t>
      </w:r>
      <w:r>
        <w:t xml:space="preserve">                                                                          Row method:</w:t>
      </w:r>
      <w:r w:rsidR="005620A1">
        <w:t xml:space="preserve"> </w:t>
      </w:r>
      <w:r w:rsidR="005620A1" w:rsidRPr="00B11E17">
        <w:t>0.000800</w:t>
      </w:r>
      <w:r w:rsidR="005620A1">
        <w:t>s</w:t>
      </w:r>
    </w:p>
    <w:p w:rsidR="00BA0813" w:rsidRDefault="00BA0813" w:rsidP="00BA0813">
      <w:r>
        <w:rPr>
          <w:noProof/>
        </w:rPr>
        <w:drawing>
          <wp:anchor distT="0" distB="0" distL="114300" distR="114300" simplePos="0" relativeHeight="251697152" behindDoc="1" locked="0" layoutInCell="1" allowOverlap="1" wp14:anchorId="2610FA99" wp14:editId="746A7647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262890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43" y="21490"/>
                <wp:lineTo x="2144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6" t="6779" r="21752" b="9981"/>
                    <a:stretch/>
                  </pic:blipFill>
                  <pic:spPr bwMode="auto">
                    <a:xfrm>
                      <a:off x="0" y="0"/>
                      <a:ext cx="26289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33487290" wp14:editId="7D5FC005">
            <wp:simplePos x="0" y="0"/>
            <wp:positionH relativeFrom="column">
              <wp:posOffset>3355975</wp:posOffset>
            </wp:positionH>
            <wp:positionV relativeFrom="paragraph">
              <wp:posOffset>6985</wp:posOffset>
            </wp:positionV>
            <wp:extent cx="2697480" cy="3082130"/>
            <wp:effectExtent l="0" t="0" r="7620" b="444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4" t="7145" r="20617" b="9568"/>
                    <a:stretch/>
                  </pic:blipFill>
                  <pic:spPr bwMode="auto">
                    <a:xfrm>
                      <a:off x="0" y="0"/>
                      <a:ext cx="2697480" cy="308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>
      <w:r>
        <w:t xml:space="preserve">Average Method:    </w:t>
      </w:r>
      <w:r w:rsidR="005620A1" w:rsidRPr="00B11E17">
        <w:t>0.004520</w:t>
      </w:r>
      <w:r w:rsidR="005620A1">
        <w:t>s</w:t>
      </w:r>
      <w:r>
        <w:t xml:space="preserve">                                                                       Random method:</w:t>
      </w:r>
      <w:r w:rsidR="005620A1">
        <w:t xml:space="preserve">    </w:t>
      </w:r>
      <w:r w:rsidR="005620A1" w:rsidRPr="00C24B22">
        <w:t>56.651472</w:t>
      </w:r>
      <w:r w:rsidR="005620A1">
        <w:t>s</w:t>
      </w:r>
      <w:r>
        <w:t xml:space="preserve">     </w:t>
      </w:r>
    </w:p>
    <w:p w:rsidR="00BA0813" w:rsidRDefault="00BA0813" w:rsidP="00BA0813">
      <w:r>
        <w:rPr>
          <w:noProof/>
        </w:rPr>
        <w:drawing>
          <wp:anchor distT="0" distB="0" distL="114300" distR="114300" simplePos="0" relativeHeight="251695104" behindDoc="1" locked="0" layoutInCell="1" allowOverlap="1" wp14:anchorId="5D568B7B" wp14:editId="5C31DDB3">
            <wp:simplePos x="0" y="0"/>
            <wp:positionH relativeFrom="column">
              <wp:posOffset>-3175</wp:posOffset>
            </wp:positionH>
            <wp:positionV relativeFrom="paragraph">
              <wp:posOffset>11430</wp:posOffset>
            </wp:positionV>
            <wp:extent cx="2836545" cy="3352800"/>
            <wp:effectExtent l="0" t="0" r="1905" b="0"/>
            <wp:wrapTight wrapText="bothSides">
              <wp:wrapPolygon edited="0">
                <wp:start x="0" y="0"/>
                <wp:lineTo x="0" y="21477"/>
                <wp:lineTo x="21469" y="21477"/>
                <wp:lineTo x="2146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7344" r="22609" b="9951"/>
                    <a:stretch/>
                  </pic:blipFill>
                  <pic:spPr bwMode="auto">
                    <a:xfrm>
                      <a:off x="0" y="0"/>
                      <a:ext cx="283654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00130B13" wp14:editId="759C92B8">
            <wp:simplePos x="0" y="0"/>
            <wp:positionH relativeFrom="column">
              <wp:posOffset>3029585</wp:posOffset>
            </wp:positionH>
            <wp:positionV relativeFrom="paragraph">
              <wp:posOffset>24765</wp:posOffset>
            </wp:positionV>
            <wp:extent cx="2705100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448" y="21495"/>
                <wp:lineTo x="2144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3" t="10388" r="23439" b="9731"/>
                    <a:stretch/>
                  </pic:blipFill>
                  <pic:spPr bwMode="auto">
                    <a:xfrm>
                      <a:off x="0" y="0"/>
                      <a:ext cx="270510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4A2552" w:rsidRDefault="004A2552" w:rsidP="004A2552"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2194560</wp:posOffset>
            </wp:positionH>
            <wp:positionV relativeFrom="paragraph">
              <wp:posOffset>3810</wp:posOffset>
            </wp:positionV>
            <wp:extent cx="195072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305" y="21468"/>
                <wp:lineTo x="2130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6" t="10491" r="23616" b="27082"/>
                    <a:stretch/>
                  </pic:blipFill>
                  <pic:spPr bwMode="auto">
                    <a:xfrm>
                      <a:off x="0" y="0"/>
                      <a:ext cx="195072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Albedo:</w:t>
      </w:r>
    </w:p>
    <w:p w:rsidR="00021830" w:rsidRDefault="00BA0813">
      <w:r>
        <w:br w:type="page"/>
      </w:r>
      <w:r w:rsidR="00021830">
        <w:lastRenderedPageBreak/>
        <w:t xml:space="preserve">Comparison of the </w:t>
      </w:r>
      <w:proofErr w:type="spellStart"/>
      <w:r w:rsidR="00021830">
        <w:t>heightmap</w:t>
      </w:r>
      <w:proofErr w:type="spellEnd"/>
      <w:r w:rsidR="00021830">
        <w:t>:</w:t>
      </w:r>
    </w:p>
    <w:p w:rsidR="00021830" w:rsidRDefault="00021830" w:rsidP="00021830">
      <w:pPr>
        <w:spacing w:after="0"/>
      </w:pPr>
      <w:r>
        <w:t>Column method:</w:t>
      </w:r>
    </w:p>
    <w:p w:rsidR="00021830" w:rsidRDefault="00021830" w:rsidP="00021830">
      <w:pPr>
        <w:spacing w:after="0"/>
      </w:pPr>
      <w:r>
        <w:rPr>
          <w:noProof/>
        </w:rPr>
        <w:drawing>
          <wp:inline distT="0" distB="0" distL="0" distR="0" wp14:anchorId="1FDBAA7A" wp14:editId="6E23598F">
            <wp:extent cx="68580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30" w:rsidRDefault="00021830" w:rsidP="00021830">
      <w:pPr>
        <w:spacing w:after="0"/>
      </w:pPr>
      <w:r>
        <w:t>Row method:</w:t>
      </w:r>
    </w:p>
    <w:p w:rsidR="00021830" w:rsidRDefault="00021830" w:rsidP="00021830">
      <w:pPr>
        <w:spacing w:after="0"/>
      </w:pPr>
      <w:r>
        <w:rPr>
          <w:noProof/>
        </w:rPr>
        <w:drawing>
          <wp:inline distT="0" distB="0" distL="0" distR="0" wp14:anchorId="13F98289" wp14:editId="387F27FD">
            <wp:extent cx="6858000" cy="20332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30" w:rsidRDefault="00021830" w:rsidP="00021830">
      <w:pPr>
        <w:spacing w:after="0"/>
      </w:pPr>
      <w:r>
        <w:t>Average method:</w:t>
      </w:r>
    </w:p>
    <w:p w:rsidR="00021830" w:rsidRDefault="00021830" w:rsidP="00021830">
      <w:pPr>
        <w:spacing w:after="0"/>
      </w:pPr>
      <w:r>
        <w:rPr>
          <w:noProof/>
        </w:rPr>
        <w:drawing>
          <wp:inline distT="0" distB="0" distL="0" distR="0" wp14:anchorId="25F36B1F" wp14:editId="0887CB47">
            <wp:extent cx="6858000" cy="1911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30" w:rsidRDefault="00021830" w:rsidP="00021830">
      <w:pPr>
        <w:spacing w:after="0"/>
      </w:pPr>
      <w:r>
        <w:t>Random method:</w:t>
      </w:r>
    </w:p>
    <w:p w:rsidR="00021830" w:rsidRDefault="00730F4F">
      <w:r>
        <w:rPr>
          <w:noProof/>
        </w:rPr>
        <w:drawing>
          <wp:inline distT="0" distB="0" distL="0" distR="0" wp14:anchorId="38E286E8" wp14:editId="2439D844">
            <wp:extent cx="6858000" cy="1968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21830">
        <w:br w:type="page"/>
      </w:r>
    </w:p>
    <w:p w:rsidR="00BA0813" w:rsidRDefault="00BA0813" w:rsidP="00BA0813">
      <w:r>
        <w:lastRenderedPageBreak/>
        <w:t>Subject: yaleB02</w:t>
      </w:r>
    </w:p>
    <w:p w:rsidR="00BA0813" w:rsidRDefault="00BA0813" w:rsidP="00BA0813">
      <w:pPr>
        <w:spacing w:after="0" w:line="240" w:lineRule="auto"/>
      </w:pPr>
      <w:r>
        <w:t xml:space="preserve">Column method:  </w:t>
      </w:r>
      <w:r w:rsidR="00086449" w:rsidRPr="00086449">
        <w:t>0.004539</w:t>
      </w:r>
      <w:r w:rsidR="00086449">
        <w:t>s</w:t>
      </w:r>
      <w:r>
        <w:t xml:space="preserve">                                                                            Row method:</w:t>
      </w:r>
      <w:r w:rsidR="00086449">
        <w:t xml:space="preserve"> </w:t>
      </w:r>
      <w:r w:rsidR="00086449" w:rsidRPr="00086449">
        <w:t>0.009374</w:t>
      </w:r>
      <w:r w:rsidR="00086449">
        <w:t>s</w:t>
      </w:r>
    </w:p>
    <w:p w:rsidR="00BA0813" w:rsidRDefault="00BD4A58" w:rsidP="00BA0813">
      <w:r>
        <w:rPr>
          <w:noProof/>
        </w:rPr>
        <w:drawing>
          <wp:anchor distT="0" distB="0" distL="114300" distR="114300" simplePos="0" relativeHeight="251704320" behindDoc="1" locked="0" layoutInCell="1" allowOverlap="1" wp14:anchorId="75FFBD1D" wp14:editId="6F06F7D8">
            <wp:simplePos x="0" y="0"/>
            <wp:positionH relativeFrom="column">
              <wp:posOffset>3357880</wp:posOffset>
            </wp:positionH>
            <wp:positionV relativeFrom="paragraph">
              <wp:posOffset>8890</wp:posOffset>
            </wp:positionV>
            <wp:extent cx="2686685" cy="3081655"/>
            <wp:effectExtent l="0" t="0" r="0" b="4445"/>
            <wp:wrapTight wrapText="bothSides">
              <wp:wrapPolygon edited="0">
                <wp:start x="0" y="0"/>
                <wp:lineTo x="0" y="21498"/>
                <wp:lineTo x="21442" y="21498"/>
                <wp:lineTo x="2144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308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813">
        <w:rPr>
          <w:noProof/>
        </w:rPr>
        <w:drawing>
          <wp:anchor distT="0" distB="0" distL="114300" distR="114300" simplePos="0" relativeHeight="251703296" behindDoc="1" locked="0" layoutInCell="1" allowOverlap="1" wp14:anchorId="4E20AAED" wp14:editId="564A287A">
            <wp:simplePos x="0" y="0"/>
            <wp:positionH relativeFrom="margin">
              <wp:posOffset>7620</wp:posOffset>
            </wp:positionH>
            <wp:positionV relativeFrom="paragraph">
              <wp:posOffset>39370</wp:posOffset>
            </wp:positionV>
            <wp:extent cx="261366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11" y="21490"/>
                <wp:lineTo x="2141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>
      <w:r>
        <w:t xml:space="preserve">Average Method:   </w:t>
      </w:r>
      <w:r w:rsidR="00086449" w:rsidRPr="00086449">
        <w:t>0.006696</w:t>
      </w:r>
      <w:r w:rsidR="00086449">
        <w:t>s</w:t>
      </w:r>
      <w:r>
        <w:t xml:space="preserve">                                                                        Random method:    </w:t>
      </w:r>
      <w:r w:rsidR="005620A1" w:rsidRPr="005620A1">
        <w:t>60.639696</w:t>
      </w:r>
      <w:r w:rsidR="005620A1">
        <w:t>s</w:t>
      </w:r>
      <w:r>
        <w:t xml:space="preserve">      </w:t>
      </w:r>
    </w:p>
    <w:p w:rsidR="00BA0813" w:rsidRDefault="00BD4A58" w:rsidP="00BA0813">
      <w:r>
        <w:rPr>
          <w:noProof/>
        </w:rPr>
        <w:drawing>
          <wp:anchor distT="0" distB="0" distL="114300" distR="114300" simplePos="0" relativeHeight="251702272" behindDoc="1" locked="0" layoutInCell="1" allowOverlap="1" wp14:anchorId="0062DB5E" wp14:editId="6B865241">
            <wp:simplePos x="0" y="0"/>
            <wp:positionH relativeFrom="column">
              <wp:posOffset>3032760</wp:posOffset>
            </wp:positionH>
            <wp:positionV relativeFrom="paragraph">
              <wp:posOffset>239395</wp:posOffset>
            </wp:positionV>
            <wp:extent cx="2705100" cy="2978150"/>
            <wp:effectExtent l="0" t="0" r="0" b="0"/>
            <wp:wrapTight wrapText="bothSides">
              <wp:wrapPolygon edited="0">
                <wp:start x="0" y="0"/>
                <wp:lineTo x="0" y="21416"/>
                <wp:lineTo x="21448" y="21416"/>
                <wp:lineTo x="2144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813">
        <w:rPr>
          <w:noProof/>
        </w:rPr>
        <w:drawing>
          <wp:anchor distT="0" distB="0" distL="114300" distR="114300" simplePos="0" relativeHeight="251701248" behindDoc="1" locked="0" layoutInCell="1" allowOverlap="1" wp14:anchorId="795F127A" wp14:editId="4F54B9A5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836545" cy="3102610"/>
            <wp:effectExtent l="0" t="0" r="1905" b="2540"/>
            <wp:wrapTight wrapText="bothSides">
              <wp:wrapPolygon edited="0">
                <wp:start x="0" y="0"/>
                <wp:lineTo x="0" y="21485"/>
                <wp:lineTo x="21469" y="21485"/>
                <wp:lineTo x="2146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31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BA0813" w:rsidRDefault="00BA0813" w:rsidP="00BA0813"/>
    <w:p w:rsidR="00730F4F" w:rsidRDefault="00BD4A58" w:rsidP="00BA0813">
      <w:r>
        <w:rPr>
          <w:noProof/>
        </w:rPr>
        <w:drawing>
          <wp:anchor distT="0" distB="0" distL="114300" distR="114300" simplePos="0" relativeHeight="251700224" behindDoc="1" locked="0" layoutInCell="1" allowOverlap="1" wp14:anchorId="1B0E6ECB" wp14:editId="13BD2842">
            <wp:simplePos x="0" y="0"/>
            <wp:positionH relativeFrom="column">
              <wp:posOffset>2659380</wp:posOffset>
            </wp:positionH>
            <wp:positionV relativeFrom="paragraph">
              <wp:posOffset>3175</wp:posOffset>
            </wp:positionV>
            <wp:extent cx="1920240" cy="2210435"/>
            <wp:effectExtent l="0" t="0" r="3810" b="0"/>
            <wp:wrapTight wrapText="bothSides">
              <wp:wrapPolygon edited="0">
                <wp:start x="0" y="0"/>
                <wp:lineTo x="0" y="21408"/>
                <wp:lineTo x="21429" y="21408"/>
                <wp:lineTo x="2142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3" t="10431" r="27343" b="27438"/>
                    <a:stretch/>
                  </pic:blipFill>
                  <pic:spPr bwMode="auto">
                    <a:xfrm>
                      <a:off x="0" y="0"/>
                      <a:ext cx="192024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813">
        <w:t>Albedo:</w:t>
      </w:r>
    </w:p>
    <w:p w:rsidR="00730F4F" w:rsidRDefault="00730F4F">
      <w:r>
        <w:br w:type="page"/>
      </w:r>
    </w:p>
    <w:p w:rsidR="00730F4F" w:rsidRDefault="00730F4F" w:rsidP="00730F4F">
      <w:r>
        <w:lastRenderedPageBreak/>
        <w:t xml:space="preserve">Comparison of the </w:t>
      </w:r>
      <w:proofErr w:type="spellStart"/>
      <w:r>
        <w:t>heightmap</w:t>
      </w:r>
      <w:proofErr w:type="spellEnd"/>
      <w:r>
        <w:t>:</w:t>
      </w:r>
    </w:p>
    <w:p w:rsidR="00730F4F" w:rsidRDefault="00730F4F" w:rsidP="00730F4F">
      <w:pPr>
        <w:spacing w:after="0"/>
      </w:pPr>
      <w:r>
        <w:t>Column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6F44C052" wp14:editId="3F0F523A">
            <wp:extent cx="6858000" cy="20269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Row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4BA47917" wp14:editId="3A55E86A">
            <wp:extent cx="6858000" cy="19665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Average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65B61A13" wp14:editId="37973FC6">
            <wp:extent cx="6858000" cy="19354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58" w:rsidRDefault="00730F4F" w:rsidP="00730F4F">
      <w:pPr>
        <w:spacing w:after="0"/>
      </w:pPr>
      <w:r>
        <w:t xml:space="preserve">Random method: </w:t>
      </w:r>
      <w:r>
        <w:rPr>
          <w:noProof/>
        </w:rPr>
        <w:drawing>
          <wp:inline distT="0" distB="0" distL="0" distR="0" wp14:anchorId="779748AB" wp14:editId="176D4120">
            <wp:extent cx="6858000" cy="19456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813">
        <w:br w:type="page"/>
      </w:r>
      <w:r w:rsidR="00BD4A58">
        <w:lastRenderedPageBreak/>
        <w:t>Subject: yaleB05</w:t>
      </w:r>
    </w:p>
    <w:p w:rsidR="00BD4A58" w:rsidRDefault="00BD4A58" w:rsidP="00BD4A58">
      <w:pPr>
        <w:spacing w:after="0" w:line="240" w:lineRule="auto"/>
      </w:pPr>
      <w:r>
        <w:t xml:space="preserve">Column method:        </w:t>
      </w:r>
      <w:r w:rsidR="005620A1" w:rsidRPr="005620A1">
        <w:t>0.005643</w:t>
      </w:r>
      <w:r w:rsidR="005620A1">
        <w:t>s</w:t>
      </w:r>
      <w:r>
        <w:t xml:space="preserve">                                                                      Row method:</w:t>
      </w:r>
      <w:r w:rsidR="005620A1">
        <w:t xml:space="preserve"> </w:t>
      </w:r>
      <w:r w:rsidR="005620A1" w:rsidRPr="005620A1">
        <w:t>0.004946</w:t>
      </w:r>
      <w:r w:rsidR="005620A1">
        <w:t>s</w:t>
      </w:r>
    </w:p>
    <w:p w:rsidR="00BD4A58" w:rsidRDefault="00BD4A58" w:rsidP="00BD4A58">
      <w:r>
        <w:rPr>
          <w:noProof/>
        </w:rPr>
        <w:drawing>
          <wp:anchor distT="0" distB="0" distL="114300" distR="114300" simplePos="0" relativeHeight="251710464" behindDoc="1" locked="0" layoutInCell="1" allowOverlap="1" wp14:anchorId="213F1AFE" wp14:editId="0CFB58AB">
            <wp:simplePos x="0" y="0"/>
            <wp:positionH relativeFrom="column">
              <wp:posOffset>3360420</wp:posOffset>
            </wp:positionH>
            <wp:positionV relativeFrom="paragraph">
              <wp:posOffset>27940</wp:posOffset>
            </wp:positionV>
            <wp:extent cx="2686685" cy="3042920"/>
            <wp:effectExtent l="0" t="0" r="0" b="5080"/>
            <wp:wrapTight wrapText="bothSides">
              <wp:wrapPolygon edited="0">
                <wp:start x="0" y="0"/>
                <wp:lineTo x="0" y="21501"/>
                <wp:lineTo x="21442" y="21501"/>
                <wp:lineTo x="2144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21855C28" wp14:editId="142D41AD">
            <wp:simplePos x="0" y="0"/>
            <wp:positionH relativeFrom="margin">
              <wp:posOffset>7620</wp:posOffset>
            </wp:positionH>
            <wp:positionV relativeFrom="paragraph">
              <wp:posOffset>67945</wp:posOffset>
            </wp:positionV>
            <wp:extent cx="261366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411" y="21497"/>
                <wp:lineTo x="2141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>
      <w:r>
        <w:t>Average Method:</w:t>
      </w:r>
      <w:r w:rsidR="005620A1">
        <w:t xml:space="preserve">  </w:t>
      </w:r>
      <w:r w:rsidR="005620A1" w:rsidRPr="005620A1">
        <w:t>0.007646</w:t>
      </w:r>
      <w:r w:rsidR="005620A1">
        <w:t>s</w:t>
      </w:r>
      <w:r>
        <w:t xml:space="preserve">                                                                  Random method:</w:t>
      </w:r>
      <w:r w:rsidR="005620A1">
        <w:t xml:space="preserve"> </w:t>
      </w:r>
      <w:r w:rsidR="005620A1" w:rsidRPr="005620A1">
        <w:t>60.451948</w:t>
      </w:r>
      <w:r w:rsidR="005620A1">
        <w:t>s</w:t>
      </w:r>
      <w:r>
        <w:t xml:space="preserve">  </w:t>
      </w:r>
    </w:p>
    <w:p w:rsidR="00BD4A58" w:rsidRDefault="00BD4A58" w:rsidP="00BD4A58">
      <w:r>
        <w:rPr>
          <w:noProof/>
        </w:rPr>
        <w:drawing>
          <wp:anchor distT="0" distB="0" distL="114300" distR="114300" simplePos="0" relativeHeight="251708416" behindDoc="1" locked="0" layoutInCell="1" allowOverlap="1" wp14:anchorId="273D46D7" wp14:editId="74D37A66">
            <wp:simplePos x="0" y="0"/>
            <wp:positionH relativeFrom="column">
              <wp:posOffset>3368040</wp:posOffset>
            </wp:positionH>
            <wp:positionV relativeFrom="paragraph">
              <wp:posOffset>231140</wp:posOffset>
            </wp:positionV>
            <wp:extent cx="2612390" cy="2978150"/>
            <wp:effectExtent l="0" t="0" r="0" b="0"/>
            <wp:wrapTight wrapText="bothSides">
              <wp:wrapPolygon edited="0">
                <wp:start x="0" y="0"/>
                <wp:lineTo x="0" y="21416"/>
                <wp:lineTo x="21421" y="21416"/>
                <wp:lineTo x="2142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700B8227" wp14:editId="048D0FFA">
            <wp:simplePos x="0" y="0"/>
            <wp:positionH relativeFrom="column">
              <wp:posOffset>130175</wp:posOffset>
            </wp:positionH>
            <wp:positionV relativeFrom="paragraph">
              <wp:posOffset>132080</wp:posOffset>
            </wp:positionV>
            <wp:extent cx="2575560" cy="3102610"/>
            <wp:effectExtent l="0" t="0" r="0" b="2540"/>
            <wp:wrapTight wrapText="bothSides">
              <wp:wrapPolygon edited="0">
                <wp:start x="0" y="0"/>
                <wp:lineTo x="0" y="21485"/>
                <wp:lineTo x="21408" y="21485"/>
                <wp:lineTo x="2140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1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>
      <w:r>
        <w:rPr>
          <w:noProof/>
        </w:rPr>
        <w:drawing>
          <wp:anchor distT="0" distB="0" distL="114300" distR="114300" simplePos="0" relativeHeight="251706368" behindDoc="1" locked="0" layoutInCell="1" allowOverlap="1" wp14:anchorId="32AA9C66" wp14:editId="563EBFD5">
            <wp:simplePos x="0" y="0"/>
            <wp:positionH relativeFrom="column">
              <wp:posOffset>2659380</wp:posOffset>
            </wp:positionH>
            <wp:positionV relativeFrom="paragraph">
              <wp:posOffset>20320</wp:posOffset>
            </wp:positionV>
            <wp:extent cx="1920240" cy="2176780"/>
            <wp:effectExtent l="0" t="0" r="3810" b="0"/>
            <wp:wrapTight wrapText="bothSides">
              <wp:wrapPolygon edited="0">
                <wp:start x="0" y="0"/>
                <wp:lineTo x="0" y="21361"/>
                <wp:lineTo x="21429" y="21361"/>
                <wp:lineTo x="21429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1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Albedo:</w:t>
      </w:r>
    </w:p>
    <w:p w:rsidR="00730F4F" w:rsidRDefault="00BD4A58" w:rsidP="00730F4F">
      <w:r>
        <w:br w:type="page"/>
      </w:r>
      <w:r w:rsidR="00730F4F">
        <w:lastRenderedPageBreak/>
        <w:t xml:space="preserve">Comparison of the </w:t>
      </w:r>
      <w:proofErr w:type="spellStart"/>
      <w:r w:rsidR="00730F4F">
        <w:t>heightmap</w:t>
      </w:r>
      <w:proofErr w:type="spellEnd"/>
      <w:r w:rsidR="00730F4F">
        <w:t>:</w:t>
      </w:r>
    </w:p>
    <w:p w:rsidR="00730F4F" w:rsidRDefault="00730F4F" w:rsidP="00730F4F">
      <w:pPr>
        <w:spacing w:after="0"/>
      </w:pPr>
      <w:r>
        <w:t>Column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35457C5B" wp14:editId="1FF69FA5">
            <wp:extent cx="6858000" cy="19678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Row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2A5A2FD9" wp14:editId="46BA9E77">
            <wp:extent cx="6858000" cy="1952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Average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73C2090D" wp14:editId="56CE5A9C">
            <wp:extent cx="6858000" cy="1962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Random method:</w:t>
      </w:r>
    </w:p>
    <w:p w:rsidR="00BD4A58" w:rsidRDefault="00730F4F" w:rsidP="00BD4A58">
      <w:r>
        <w:rPr>
          <w:noProof/>
        </w:rPr>
        <w:drawing>
          <wp:inline distT="0" distB="0" distL="0" distR="0" wp14:anchorId="740DCF05" wp14:editId="58259F34">
            <wp:extent cx="6858000" cy="19488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D4A58" w:rsidRDefault="00BD4A58" w:rsidP="00BD4A58">
      <w:r>
        <w:lastRenderedPageBreak/>
        <w:t>Subject: yaleB07</w:t>
      </w:r>
    </w:p>
    <w:p w:rsidR="00BD4A58" w:rsidRDefault="00BD4A58" w:rsidP="00BD4A58">
      <w:pPr>
        <w:spacing w:after="0" w:line="240" w:lineRule="auto"/>
      </w:pPr>
      <w:r>
        <w:t>Column method:</w:t>
      </w:r>
      <w:r w:rsidR="005620A1">
        <w:t xml:space="preserve"> </w:t>
      </w:r>
      <w:r w:rsidR="005620A1" w:rsidRPr="005620A1">
        <w:t>0.006909</w:t>
      </w:r>
      <w:r w:rsidR="005620A1">
        <w:t>s</w:t>
      </w:r>
      <w:r>
        <w:t xml:space="preserve">                                                                         Row method:</w:t>
      </w:r>
      <w:r w:rsidR="005620A1">
        <w:t xml:space="preserve"> </w:t>
      </w:r>
      <w:r w:rsidR="005620A1" w:rsidRPr="005620A1">
        <w:t>0.006596</w:t>
      </w:r>
      <w:r w:rsidR="005620A1">
        <w:t>s</w:t>
      </w:r>
    </w:p>
    <w:p w:rsidR="00BD4A58" w:rsidRDefault="00BD4A58" w:rsidP="00BD4A58">
      <w:r>
        <w:rPr>
          <w:noProof/>
        </w:rPr>
        <w:drawing>
          <wp:anchor distT="0" distB="0" distL="114300" distR="114300" simplePos="0" relativeHeight="251716608" behindDoc="1" locked="0" layoutInCell="1" allowOverlap="1" wp14:anchorId="1B42DB4D" wp14:editId="6EE3E5FF">
            <wp:simplePos x="0" y="0"/>
            <wp:positionH relativeFrom="column">
              <wp:posOffset>3360420</wp:posOffset>
            </wp:positionH>
            <wp:positionV relativeFrom="paragraph">
              <wp:posOffset>92075</wp:posOffset>
            </wp:positionV>
            <wp:extent cx="2686685" cy="2921000"/>
            <wp:effectExtent l="0" t="0" r="0" b="0"/>
            <wp:wrapTight wrapText="bothSides">
              <wp:wrapPolygon edited="0">
                <wp:start x="0" y="0"/>
                <wp:lineTo x="0" y="21412"/>
                <wp:lineTo x="21442" y="21412"/>
                <wp:lineTo x="2144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37FB5D5A" wp14:editId="413906F5">
            <wp:simplePos x="0" y="0"/>
            <wp:positionH relativeFrom="margin">
              <wp:posOffset>7620</wp:posOffset>
            </wp:positionH>
            <wp:positionV relativeFrom="paragraph">
              <wp:posOffset>147320</wp:posOffset>
            </wp:positionV>
            <wp:extent cx="2613660" cy="2772410"/>
            <wp:effectExtent l="0" t="0" r="0" b="8890"/>
            <wp:wrapTight wrapText="bothSides">
              <wp:wrapPolygon edited="0">
                <wp:start x="0" y="0"/>
                <wp:lineTo x="0" y="21521"/>
                <wp:lineTo x="21411" y="21521"/>
                <wp:lineTo x="2141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>
      <w:r>
        <w:t xml:space="preserve">Average Method:     </w:t>
      </w:r>
      <w:r w:rsidR="005620A1" w:rsidRPr="005620A1">
        <w:t>0.005047</w:t>
      </w:r>
      <w:r w:rsidR="005620A1">
        <w:t>s</w:t>
      </w:r>
      <w:r>
        <w:t xml:space="preserve">                                                                      Random method:</w:t>
      </w:r>
      <w:r w:rsidR="005620A1">
        <w:t xml:space="preserve">  </w:t>
      </w:r>
      <w:r w:rsidR="005620A1" w:rsidRPr="005620A1">
        <w:t>60.570412</w:t>
      </w:r>
      <w:r w:rsidR="005620A1">
        <w:t>s</w:t>
      </w:r>
    </w:p>
    <w:p w:rsidR="00BD4A58" w:rsidRDefault="00BD4A58" w:rsidP="00BD4A58">
      <w:r>
        <w:rPr>
          <w:noProof/>
        </w:rPr>
        <w:drawing>
          <wp:anchor distT="0" distB="0" distL="114300" distR="114300" simplePos="0" relativeHeight="251714560" behindDoc="1" locked="0" layoutInCell="1" allowOverlap="1" wp14:anchorId="43CCC6DC" wp14:editId="21F5C84E">
            <wp:simplePos x="0" y="0"/>
            <wp:positionH relativeFrom="column">
              <wp:posOffset>3329940</wp:posOffset>
            </wp:positionH>
            <wp:positionV relativeFrom="paragraph">
              <wp:posOffset>255270</wp:posOffset>
            </wp:positionV>
            <wp:extent cx="261239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421" y="21497"/>
                <wp:lineTo x="2142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6D121EC4" wp14:editId="6B333B83">
            <wp:simplePos x="0" y="0"/>
            <wp:positionH relativeFrom="column">
              <wp:posOffset>129540</wp:posOffset>
            </wp:positionH>
            <wp:positionV relativeFrom="paragraph">
              <wp:posOffset>278130</wp:posOffset>
            </wp:positionV>
            <wp:extent cx="2575560" cy="2809240"/>
            <wp:effectExtent l="0" t="0" r="0" b="0"/>
            <wp:wrapTight wrapText="bothSides">
              <wp:wrapPolygon edited="0">
                <wp:start x="0" y="0"/>
                <wp:lineTo x="0" y="21385"/>
                <wp:lineTo x="21408" y="21385"/>
                <wp:lineTo x="2140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/>
    <w:p w:rsidR="00BD4A58" w:rsidRDefault="00BD4A58" w:rsidP="00BD4A58">
      <w:r>
        <w:rPr>
          <w:noProof/>
        </w:rPr>
        <w:drawing>
          <wp:anchor distT="0" distB="0" distL="114300" distR="114300" simplePos="0" relativeHeight="251712512" behindDoc="1" locked="0" layoutInCell="1" allowOverlap="1" wp14:anchorId="277F099A" wp14:editId="4FA019E8">
            <wp:simplePos x="0" y="0"/>
            <wp:positionH relativeFrom="column">
              <wp:posOffset>2659380</wp:posOffset>
            </wp:positionH>
            <wp:positionV relativeFrom="paragraph">
              <wp:posOffset>19050</wp:posOffset>
            </wp:positionV>
            <wp:extent cx="1918970" cy="2176780"/>
            <wp:effectExtent l="0" t="0" r="5080" b="0"/>
            <wp:wrapTight wrapText="bothSides">
              <wp:wrapPolygon edited="0">
                <wp:start x="0" y="0"/>
                <wp:lineTo x="0" y="21361"/>
                <wp:lineTo x="21443" y="21361"/>
                <wp:lineTo x="21443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21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Albedo:</w:t>
      </w:r>
    </w:p>
    <w:p w:rsidR="00730F4F" w:rsidRDefault="00BD4A58" w:rsidP="00730F4F">
      <w:r>
        <w:br w:type="page"/>
      </w:r>
      <w:r w:rsidR="00730F4F">
        <w:lastRenderedPageBreak/>
        <w:t xml:space="preserve">Comparison of the </w:t>
      </w:r>
      <w:proofErr w:type="spellStart"/>
      <w:r w:rsidR="00730F4F">
        <w:t>heightmap</w:t>
      </w:r>
      <w:proofErr w:type="spellEnd"/>
      <w:r w:rsidR="00730F4F">
        <w:t>:</w:t>
      </w:r>
    </w:p>
    <w:p w:rsidR="00730F4F" w:rsidRDefault="00730F4F" w:rsidP="00730F4F">
      <w:pPr>
        <w:spacing w:after="0"/>
      </w:pPr>
      <w:r>
        <w:t>Column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4B4DCC26" wp14:editId="6F875C9B">
            <wp:extent cx="6858000" cy="192849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Row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68D4CCCC" wp14:editId="78F75481">
            <wp:extent cx="6858000" cy="19227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Average method:</w:t>
      </w:r>
    </w:p>
    <w:p w:rsidR="00730F4F" w:rsidRDefault="00730F4F" w:rsidP="00730F4F">
      <w:pPr>
        <w:spacing w:after="0"/>
      </w:pPr>
      <w:r>
        <w:rPr>
          <w:noProof/>
        </w:rPr>
        <w:drawing>
          <wp:inline distT="0" distB="0" distL="0" distR="0" wp14:anchorId="273F4484" wp14:editId="49144ED1">
            <wp:extent cx="6858000" cy="19659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4F" w:rsidRDefault="00730F4F" w:rsidP="00730F4F">
      <w:pPr>
        <w:spacing w:after="0"/>
      </w:pPr>
      <w:r>
        <w:t>Random method:</w:t>
      </w:r>
    </w:p>
    <w:p w:rsidR="00730F4F" w:rsidRDefault="00201C0A">
      <w:r>
        <w:rPr>
          <w:noProof/>
        </w:rPr>
        <w:drawing>
          <wp:inline distT="0" distB="0" distL="0" distR="0" wp14:anchorId="28D3FB22" wp14:editId="7FB1BD0F">
            <wp:extent cx="6858000" cy="193421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4F">
        <w:br w:type="page"/>
      </w:r>
    </w:p>
    <w:p w:rsidR="00086449" w:rsidRDefault="00086449" w:rsidP="00086449">
      <w:r>
        <w:lastRenderedPageBreak/>
        <w:t>Subject: debug</w:t>
      </w:r>
    </w:p>
    <w:p w:rsidR="00086449" w:rsidRDefault="00086449" w:rsidP="00086449">
      <w:pPr>
        <w:spacing w:after="0" w:line="240" w:lineRule="auto"/>
      </w:pPr>
      <w:r>
        <w:t xml:space="preserve">Column method:    </w:t>
      </w:r>
      <w:r w:rsidRPr="00086449">
        <w:t>0.005479</w:t>
      </w:r>
      <w:r>
        <w:t xml:space="preserve">s                                                                          Row method: </w:t>
      </w:r>
      <w:r w:rsidRPr="00086449">
        <w:t>0.004242</w:t>
      </w:r>
      <w:r>
        <w:t>s</w:t>
      </w:r>
    </w:p>
    <w:p w:rsidR="00086449" w:rsidRDefault="00086449" w:rsidP="00086449">
      <w:r>
        <w:rPr>
          <w:noProof/>
        </w:rPr>
        <w:drawing>
          <wp:anchor distT="0" distB="0" distL="114300" distR="114300" simplePos="0" relativeHeight="251722752" behindDoc="1" locked="0" layoutInCell="1" allowOverlap="1" wp14:anchorId="2D215F0E" wp14:editId="74486537">
            <wp:simplePos x="0" y="0"/>
            <wp:positionH relativeFrom="column">
              <wp:posOffset>3390265</wp:posOffset>
            </wp:positionH>
            <wp:positionV relativeFrom="paragraph">
              <wp:posOffset>92710</wp:posOffset>
            </wp:positionV>
            <wp:extent cx="2626360" cy="2921000"/>
            <wp:effectExtent l="0" t="0" r="2540" b="0"/>
            <wp:wrapTight wrapText="bothSides">
              <wp:wrapPolygon edited="0">
                <wp:start x="0" y="0"/>
                <wp:lineTo x="0" y="21412"/>
                <wp:lineTo x="21464" y="21412"/>
                <wp:lineTo x="2146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185FD39D" wp14:editId="2F45DF6A">
            <wp:simplePos x="0" y="0"/>
            <wp:positionH relativeFrom="margin">
              <wp:posOffset>48895</wp:posOffset>
            </wp:positionH>
            <wp:positionV relativeFrom="paragraph">
              <wp:posOffset>146050</wp:posOffset>
            </wp:positionV>
            <wp:extent cx="2530475" cy="2772410"/>
            <wp:effectExtent l="0" t="0" r="3175" b="8890"/>
            <wp:wrapTight wrapText="bothSides">
              <wp:wrapPolygon edited="0">
                <wp:start x="0" y="0"/>
                <wp:lineTo x="0" y="21521"/>
                <wp:lineTo x="21464" y="21521"/>
                <wp:lineTo x="21464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>
      <w:r>
        <w:t xml:space="preserve">Average Method:    </w:t>
      </w:r>
      <w:r w:rsidRPr="00086449">
        <w:t>0.004524</w:t>
      </w:r>
      <w:r>
        <w:t xml:space="preserve">s                                                                       Random method:    </w:t>
      </w:r>
      <w:r w:rsidRPr="00086449">
        <w:t>3.780084</w:t>
      </w:r>
      <w:r>
        <w:t xml:space="preserve">s      </w:t>
      </w:r>
    </w:p>
    <w:p w:rsidR="00086449" w:rsidRDefault="00086449" w:rsidP="00086449">
      <w:r>
        <w:rPr>
          <w:noProof/>
        </w:rPr>
        <w:drawing>
          <wp:anchor distT="0" distB="0" distL="114300" distR="114300" simplePos="0" relativeHeight="251720704" behindDoc="1" locked="0" layoutInCell="1" allowOverlap="1" wp14:anchorId="2698B3E2" wp14:editId="4B39BECA">
            <wp:simplePos x="0" y="0"/>
            <wp:positionH relativeFrom="column">
              <wp:posOffset>3329940</wp:posOffset>
            </wp:positionH>
            <wp:positionV relativeFrom="paragraph">
              <wp:posOffset>259080</wp:posOffset>
            </wp:positionV>
            <wp:extent cx="2612390" cy="2917190"/>
            <wp:effectExtent l="0" t="0" r="0" b="0"/>
            <wp:wrapTight wrapText="bothSides">
              <wp:wrapPolygon edited="0">
                <wp:start x="0" y="0"/>
                <wp:lineTo x="0" y="21440"/>
                <wp:lineTo x="21421" y="21440"/>
                <wp:lineTo x="21421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449" w:rsidRDefault="00086449" w:rsidP="00086449">
      <w:r>
        <w:rPr>
          <w:noProof/>
        </w:rPr>
        <w:drawing>
          <wp:anchor distT="0" distB="0" distL="114300" distR="114300" simplePos="0" relativeHeight="251719680" behindDoc="1" locked="0" layoutInCell="1" allowOverlap="1" wp14:anchorId="0159357C" wp14:editId="56659150">
            <wp:simplePos x="0" y="0"/>
            <wp:positionH relativeFrom="column">
              <wp:posOffset>129540</wp:posOffset>
            </wp:positionH>
            <wp:positionV relativeFrom="paragraph">
              <wp:posOffset>13970</wp:posOffset>
            </wp:positionV>
            <wp:extent cx="257556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408" y="21451"/>
                <wp:lineTo x="21408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/>
    <w:p w:rsidR="00086449" w:rsidRDefault="00086449" w:rsidP="00086449">
      <w:r>
        <w:rPr>
          <w:noProof/>
        </w:rPr>
        <w:drawing>
          <wp:anchor distT="0" distB="0" distL="114300" distR="114300" simplePos="0" relativeHeight="251718656" behindDoc="1" locked="0" layoutInCell="1" allowOverlap="1" wp14:anchorId="11849DE8" wp14:editId="27AA852E">
            <wp:simplePos x="0" y="0"/>
            <wp:positionH relativeFrom="column">
              <wp:posOffset>2659380</wp:posOffset>
            </wp:positionH>
            <wp:positionV relativeFrom="paragraph">
              <wp:posOffset>19050</wp:posOffset>
            </wp:positionV>
            <wp:extent cx="1918970" cy="2176780"/>
            <wp:effectExtent l="0" t="0" r="5080" b="0"/>
            <wp:wrapTight wrapText="bothSides">
              <wp:wrapPolygon edited="0">
                <wp:start x="0" y="0"/>
                <wp:lineTo x="0" y="21361"/>
                <wp:lineTo x="21443" y="21361"/>
                <wp:lineTo x="21443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21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Albedo:</w:t>
      </w:r>
    </w:p>
    <w:p w:rsidR="00086449" w:rsidRDefault="00086449" w:rsidP="00086449">
      <w:r>
        <w:br w:type="page"/>
      </w:r>
    </w:p>
    <w:p w:rsidR="00201C0A" w:rsidRDefault="00201C0A" w:rsidP="00201C0A">
      <w:r>
        <w:lastRenderedPageBreak/>
        <w:t xml:space="preserve">Comparison of the </w:t>
      </w:r>
      <w:proofErr w:type="spellStart"/>
      <w:r>
        <w:t>heightmap</w:t>
      </w:r>
      <w:proofErr w:type="spellEnd"/>
      <w:r>
        <w:t>:</w:t>
      </w:r>
    </w:p>
    <w:p w:rsidR="00201C0A" w:rsidRDefault="00201C0A" w:rsidP="00201C0A">
      <w:pPr>
        <w:spacing w:after="0"/>
      </w:pPr>
      <w:r>
        <w:t>Column method:</w:t>
      </w:r>
    </w:p>
    <w:p w:rsidR="00201C0A" w:rsidRDefault="00201C0A" w:rsidP="00201C0A">
      <w:pPr>
        <w:spacing w:after="0"/>
      </w:pPr>
      <w:r>
        <w:rPr>
          <w:noProof/>
        </w:rPr>
        <w:drawing>
          <wp:inline distT="0" distB="0" distL="0" distR="0" wp14:anchorId="0E3AC716" wp14:editId="7D5E6397">
            <wp:extent cx="6858000" cy="172910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0A" w:rsidRDefault="00201C0A" w:rsidP="00201C0A">
      <w:pPr>
        <w:spacing w:after="0"/>
      </w:pPr>
      <w:r>
        <w:t>Row method:</w:t>
      </w:r>
    </w:p>
    <w:p w:rsidR="00201C0A" w:rsidRDefault="00201C0A" w:rsidP="00201C0A">
      <w:pPr>
        <w:spacing w:after="0"/>
      </w:pPr>
      <w:r>
        <w:rPr>
          <w:noProof/>
        </w:rPr>
        <w:drawing>
          <wp:inline distT="0" distB="0" distL="0" distR="0" wp14:anchorId="3EB52D45" wp14:editId="1276A906">
            <wp:extent cx="6858000" cy="169418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0A" w:rsidRDefault="00201C0A" w:rsidP="00201C0A">
      <w:pPr>
        <w:spacing w:after="0"/>
      </w:pPr>
      <w:r>
        <w:t>Average method:</w:t>
      </w:r>
    </w:p>
    <w:p w:rsidR="00201C0A" w:rsidRDefault="00201C0A" w:rsidP="00201C0A">
      <w:pPr>
        <w:spacing w:after="0"/>
      </w:pPr>
      <w:r>
        <w:rPr>
          <w:noProof/>
        </w:rPr>
        <w:drawing>
          <wp:inline distT="0" distB="0" distL="0" distR="0" wp14:anchorId="6F1E5C11" wp14:editId="04206FBC">
            <wp:extent cx="6858000" cy="17018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1C0A" w:rsidRDefault="00201C0A" w:rsidP="00201C0A">
      <w:pPr>
        <w:spacing w:after="0"/>
      </w:pPr>
      <w:r>
        <w:t>Random method:</w:t>
      </w:r>
    </w:p>
    <w:p w:rsidR="00086449" w:rsidRDefault="00201C0A" w:rsidP="00201C0A">
      <w:r>
        <w:rPr>
          <w:noProof/>
        </w:rPr>
        <w:drawing>
          <wp:inline distT="0" distB="0" distL="0" distR="0" wp14:anchorId="6C3AE03D" wp14:editId="29B96831">
            <wp:extent cx="6858000" cy="17608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13" w:rsidRDefault="00BA0813" w:rsidP="00BA0813"/>
    <w:p w:rsidR="00635C1E" w:rsidRDefault="00635C1E"/>
    <w:sectPr w:rsidR="00635C1E" w:rsidSect="004A2552">
      <w:pgSz w:w="12240" w:h="15840"/>
      <w:pgMar w:top="288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C1E"/>
    <w:rsid w:val="00021830"/>
    <w:rsid w:val="00086449"/>
    <w:rsid w:val="00182A0C"/>
    <w:rsid w:val="00201C0A"/>
    <w:rsid w:val="004A2552"/>
    <w:rsid w:val="005620A1"/>
    <w:rsid w:val="00635C1E"/>
    <w:rsid w:val="00730F4F"/>
    <w:rsid w:val="00876822"/>
    <w:rsid w:val="00922B9D"/>
    <w:rsid w:val="00B11E17"/>
    <w:rsid w:val="00BA0813"/>
    <w:rsid w:val="00BD4A58"/>
    <w:rsid w:val="00C13121"/>
    <w:rsid w:val="00C24B22"/>
    <w:rsid w:val="00E6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56B4E"/>
  <w15:chartTrackingRefBased/>
  <w15:docId w15:val="{E6CBAD23-8536-43D0-B51C-6D1CF00D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3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png"/><Relationship Id="rId40" Type="http://schemas.openxmlformats.org/officeDocument/2006/relationships/image" Target="media/image37.JPG"/><Relationship Id="rId45" Type="http://schemas.openxmlformats.org/officeDocument/2006/relationships/image" Target="media/image42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G"/><Relationship Id="rId48" Type="http://schemas.openxmlformats.org/officeDocument/2006/relationships/fontTable" Target="fontTable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6D68CA57</Template>
  <TotalTime>311</TotalTime>
  <Pages>11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</Company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Mengqi</dc:creator>
  <cp:keywords/>
  <dc:description/>
  <cp:lastModifiedBy>Zhu, Mengqi</cp:lastModifiedBy>
  <cp:revision>3</cp:revision>
  <dcterms:created xsi:type="dcterms:W3CDTF">2017-02-03T01:20:00Z</dcterms:created>
  <dcterms:modified xsi:type="dcterms:W3CDTF">2017-02-03T06:31:00Z</dcterms:modified>
</cp:coreProperties>
</file>