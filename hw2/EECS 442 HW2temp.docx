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334" w:rsidRDefault="00933334" w:rsidP="00933334"/>
    <w:p w:rsidR="00933334" w:rsidRPr="00C52691" w:rsidRDefault="00933334" w:rsidP="00933334">
      <w:pPr>
        <w:pStyle w:val="Heading1"/>
      </w:pPr>
      <w:r>
        <w:t>5.</w:t>
      </w:r>
      <w:r w:rsidRPr="00C52691">
        <w:t xml:space="preserve"> Estimate surface </w:t>
      </w:r>
      <w:proofErr w:type="spellStart"/>
      <w:r w:rsidRPr="00C52691">
        <w:t>normals</w:t>
      </w:r>
      <w:proofErr w:type="spellEnd"/>
      <w:r w:rsidRPr="00C52691">
        <w:t>:</w:t>
      </w:r>
    </w:p>
    <w:p w:rsidR="00933334" w:rsidRDefault="00933334" w:rsidP="00933334">
      <w:r>
        <w:t>Debug:</w:t>
      </w:r>
    </w:p>
    <w:p w:rsidR="00933334" w:rsidRDefault="00933334" w:rsidP="00933334">
      <w:pPr>
        <w:spacing w:after="0"/>
      </w:pPr>
      <w:r>
        <w:t>Column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4E002260" wp14:editId="7633979C">
            <wp:extent cx="6858000" cy="17291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Row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44C3A9A" wp14:editId="6B70F465">
            <wp:extent cx="6858000" cy="169418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Average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675CA759" wp14:editId="688CE775">
            <wp:extent cx="6858000" cy="1701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Random method:</w:t>
      </w:r>
    </w:p>
    <w:p w:rsidR="00933334" w:rsidRDefault="00933334" w:rsidP="00933334">
      <w:r>
        <w:rPr>
          <w:noProof/>
        </w:rPr>
        <w:drawing>
          <wp:inline distT="0" distB="0" distL="0" distR="0" wp14:anchorId="00986373" wp14:editId="712BF47D">
            <wp:extent cx="6858000" cy="17608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/>
    <w:p w:rsidR="00933334" w:rsidRDefault="00933334" w:rsidP="00933334">
      <w:r>
        <w:br w:type="page"/>
      </w:r>
    </w:p>
    <w:p w:rsidR="00933334" w:rsidRDefault="00933334" w:rsidP="00933334">
      <w:r>
        <w:lastRenderedPageBreak/>
        <w:t>yaleB01:</w:t>
      </w:r>
    </w:p>
    <w:p w:rsidR="00933334" w:rsidRDefault="00933334" w:rsidP="00933334">
      <w:pPr>
        <w:spacing w:after="0"/>
      </w:pPr>
      <w:r>
        <w:t>Column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E4F44B7" wp14:editId="020BF5AE">
            <wp:extent cx="68580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Row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1FDCB57B" wp14:editId="712AFC09">
            <wp:extent cx="6858000" cy="20332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Average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1913D9A3" wp14:editId="2990F924">
            <wp:extent cx="6858000" cy="1911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Random method:</w:t>
      </w:r>
    </w:p>
    <w:p w:rsidR="00933334" w:rsidRDefault="00933334" w:rsidP="00933334">
      <w:r>
        <w:rPr>
          <w:noProof/>
        </w:rPr>
        <w:drawing>
          <wp:inline distT="0" distB="0" distL="0" distR="0" wp14:anchorId="39B29306" wp14:editId="12BF28D2">
            <wp:extent cx="6858000" cy="1968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br w:type="page"/>
      </w:r>
    </w:p>
    <w:p w:rsidR="00933334" w:rsidRDefault="00933334" w:rsidP="00933334">
      <w:r>
        <w:lastRenderedPageBreak/>
        <w:t>yaleB02:</w:t>
      </w:r>
    </w:p>
    <w:p w:rsidR="00933334" w:rsidRDefault="00933334" w:rsidP="00933334">
      <w:pPr>
        <w:spacing w:after="0"/>
      </w:pPr>
      <w:r>
        <w:t>Column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4A8DB962" wp14:editId="3A0DCE2D">
            <wp:extent cx="6858000" cy="2026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Row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EAB6B91" wp14:editId="514A5DA3">
            <wp:extent cx="6858000" cy="19665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Average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2CF70664" wp14:editId="1BBCEB71">
            <wp:extent cx="6858000" cy="1935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t xml:space="preserve">Random method: </w:t>
      </w:r>
      <w:r>
        <w:rPr>
          <w:noProof/>
        </w:rPr>
        <w:drawing>
          <wp:inline distT="0" distB="0" distL="0" distR="0" wp14:anchorId="39A121F9" wp14:editId="75A111B7">
            <wp:extent cx="6858000" cy="19456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br w:type="page"/>
      </w:r>
    </w:p>
    <w:p w:rsidR="00933334" w:rsidRDefault="00933334" w:rsidP="00933334">
      <w:r>
        <w:lastRenderedPageBreak/>
        <w:t>yaleB05:</w:t>
      </w:r>
    </w:p>
    <w:p w:rsidR="00933334" w:rsidRDefault="00933334" w:rsidP="00933334">
      <w:pPr>
        <w:spacing w:after="0"/>
      </w:pPr>
      <w:r>
        <w:t>Column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F318587" wp14:editId="69DC632F">
            <wp:extent cx="6858000" cy="19678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Row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46D5E56E" wp14:editId="16CF8142">
            <wp:extent cx="6858000" cy="1952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Average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19E81B7" wp14:editId="28E320EC">
            <wp:extent cx="6858000" cy="1962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Random method:</w:t>
      </w:r>
    </w:p>
    <w:p w:rsidR="00933334" w:rsidRDefault="00933334" w:rsidP="00933334">
      <w:r>
        <w:rPr>
          <w:noProof/>
        </w:rPr>
        <w:drawing>
          <wp:inline distT="0" distB="0" distL="0" distR="0" wp14:anchorId="2C72D69A" wp14:editId="4C9F95C1">
            <wp:extent cx="6858000" cy="19488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br w:type="page"/>
      </w:r>
    </w:p>
    <w:p w:rsidR="00933334" w:rsidRDefault="00933334" w:rsidP="00933334">
      <w:r>
        <w:lastRenderedPageBreak/>
        <w:t>yaleB07:</w:t>
      </w:r>
    </w:p>
    <w:p w:rsidR="00933334" w:rsidRDefault="00933334" w:rsidP="00933334">
      <w:pPr>
        <w:spacing w:after="0"/>
      </w:pPr>
      <w:r>
        <w:t>Column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2140F5B7" wp14:editId="541F36D6">
            <wp:extent cx="6858000" cy="19284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Row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4C8782EA" wp14:editId="05B61651">
            <wp:extent cx="6858000" cy="19227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Average method:</w:t>
      </w:r>
    </w:p>
    <w:p w:rsidR="00933334" w:rsidRDefault="00933334" w:rsidP="00933334">
      <w:pPr>
        <w:spacing w:after="0"/>
      </w:pPr>
      <w:r>
        <w:rPr>
          <w:noProof/>
        </w:rPr>
        <w:drawing>
          <wp:inline distT="0" distB="0" distL="0" distR="0" wp14:anchorId="3582C398" wp14:editId="74967176">
            <wp:extent cx="6858000" cy="19659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pacing w:after="0"/>
      </w:pPr>
      <w:r>
        <w:t>Random method:</w:t>
      </w:r>
    </w:p>
    <w:p w:rsidR="00933334" w:rsidRDefault="00933334" w:rsidP="00933334">
      <w:r>
        <w:rPr>
          <w:noProof/>
        </w:rPr>
        <w:drawing>
          <wp:inline distT="0" distB="0" distL="0" distR="0" wp14:anchorId="4A8BB480" wp14:editId="6C987D6C">
            <wp:extent cx="6858000" cy="193421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/>
    <w:p w:rsidR="00933334" w:rsidRPr="00C52691" w:rsidRDefault="00933334" w:rsidP="00933334">
      <w:pPr>
        <w:pStyle w:val="Heading1"/>
      </w:pPr>
      <w:r>
        <w:br w:type="page"/>
      </w:r>
      <w:r w:rsidRPr="00C52691">
        <w:lastRenderedPageBreak/>
        <w:t>3. Compute the surface height map:</w:t>
      </w:r>
    </w:p>
    <w:p w:rsidR="00933334" w:rsidRPr="00C52691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ascii="Helvetica" w:eastAsia="Times New Roman" w:hAnsi="Helvetica" w:cs="Times New Roman"/>
          <w:b/>
          <w:bCs/>
          <w:color w:val="4A4A4A"/>
          <w:sz w:val="21"/>
          <w:szCs w:val="21"/>
        </w:rPr>
      </w:pPr>
      <w:r w:rsidRPr="00C52691">
        <w:rPr>
          <w:rFonts w:ascii="Helvetica" w:eastAsia="Times New Roman" w:hAnsi="Helvetica" w:cs="Times New Roman"/>
          <w:b/>
          <w:bCs/>
          <w:color w:val="4A4A4A"/>
          <w:sz w:val="21"/>
          <w:szCs w:val="21"/>
        </w:rPr>
        <w:t>3.1: Integrating first the rows, then the columns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59264" behindDoc="1" locked="0" layoutInCell="1" allowOverlap="1" wp14:anchorId="311079CB" wp14:editId="601D2767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2626360" cy="2921000"/>
            <wp:effectExtent l="0" t="0" r="254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Debug: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0288" behindDoc="1" locked="0" layoutInCell="1" allowOverlap="1" wp14:anchorId="597D7F45" wp14:editId="3E8866A3">
            <wp:simplePos x="0" y="0"/>
            <wp:positionH relativeFrom="column">
              <wp:posOffset>53340</wp:posOffset>
            </wp:positionH>
            <wp:positionV relativeFrom="paragraph">
              <wp:posOffset>3075305</wp:posOffset>
            </wp:positionV>
            <wp:extent cx="2390140" cy="273113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4" t="7145" r="20617" b="9568"/>
                    <a:stretch/>
                  </pic:blipFill>
                  <pic:spPr bwMode="auto">
                    <a:xfrm>
                      <a:off x="0" y="0"/>
                      <a:ext cx="2390140" cy="27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yaleB01: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1312" behindDoc="1" locked="0" layoutInCell="1" allowOverlap="1" wp14:anchorId="11D65CA0" wp14:editId="67AC1EB2">
            <wp:simplePos x="0" y="0"/>
            <wp:positionH relativeFrom="column">
              <wp:posOffset>53340</wp:posOffset>
            </wp:positionH>
            <wp:positionV relativeFrom="paragraph">
              <wp:posOffset>2916555</wp:posOffset>
            </wp:positionV>
            <wp:extent cx="2181225" cy="2502535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50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yaleB02:</w:t>
      </w:r>
    </w:p>
    <w:p w:rsidR="00933334" w:rsidRDefault="00933334" w:rsidP="00933334">
      <w:r>
        <w:br w:type="page"/>
      </w:r>
    </w:p>
    <w:p w:rsidR="00933334" w:rsidRDefault="00933334" w:rsidP="0093333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2271D3" wp14:editId="3175795B">
            <wp:simplePos x="0" y="0"/>
            <wp:positionH relativeFrom="column">
              <wp:posOffset>38100</wp:posOffset>
            </wp:positionH>
            <wp:positionV relativeFrom="paragraph">
              <wp:posOffset>228600</wp:posOffset>
            </wp:positionV>
            <wp:extent cx="2686685" cy="3042920"/>
            <wp:effectExtent l="0" t="0" r="0" b="508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yaleB05: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3360" behindDoc="1" locked="0" layoutInCell="1" allowOverlap="1" wp14:anchorId="02BD5966" wp14:editId="351B6084">
            <wp:simplePos x="0" y="0"/>
            <wp:positionH relativeFrom="column">
              <wp:posOffset>38100</wp:posOffset>
            </wp:positionH>
            <wp:positionV relativeFrom="paragraph">
              <wp:posOffset>3272790</wp:posOffset>
            </wp:positionV>
            <wp:extent cx="2686685" cy="29210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yaleB07:</w:t>
      </w:r>
    </w:p>
    <w:p w:rsidR="00933334" w:rsidRDefault="00933334" w:rsidP="00933334">
      <w:r>
        <w:br w:type="page"/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ascii="Helvetica" w:eastAsia="Times New Roman" w:hAnsi="Helvetica" w:cs="Times New Roman"/>
          <w:b/>
          <w:bCs/>
          <w:color w:val="4A4A4A"/>
          <w:sz w:val="21"/>
          <w:szCs w:val="21"/>
        </w:rPr>
      </w:pPr>
      <w:r w:rsidRPr="00C52691">
        <w:rPr>
          <w:rFonts w:ascii="Helvetica" w:eastAsia="Times New Roman" w:hAnsi="Helvetica" w:cs="Times New Roman"/>
          <w:b/>
          <w:bCs/>
          <w:color w:val="4A4A4A"/>
          <w:sz w:val="21"/>
          <w:szCs w:val="21"/>
        </w:rPr>
        <w:lastRenderedPageBreak/>
        <w:t>3.2: Integrating first along the columns, then the rows</w:t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 w:rsidRPr="00C52691">
        <w:rPr>
          <w:rFonts w:eastAsia="Times New Roman" w:cs="Times New Roman"/>
          <w:bCs/>
          <w:color w:val="4A4A4A"/>
          <w:szCs w:val="21"/>
        </w:rPr>
        <w:t>Debug</w:t>
      </w:r>
      <w:r>
        <w:rPr>
          <w:rFonts w:eastAsia="Times New Roman" w:cs="Times New Roman"/>
          <w:bCs/>
          <w:color w:val="4A4A4A"/>
          <w:szCs w:val="21"/>
        </w:rPr>
        <w:t>:</w:t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noProof/>
        </w:rPr>
        <w:drawing>
          <wp:inline distT="0" distB="0" distL="0" distR="0" wp14:anchorId="76528636" wp14:editId="56F3C9CA">
            <wp:extent cx="2530475" cy="2772410"/>
            <wp:effectExtent l="0" t="0" r="317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noProof/>
        </w:rPr>
      </w:pPr>
      <w:r>
        <w:rPr>
          <w:rFonts w:eastAsia="Times New Roman" w:cs="Times New Roman"/>
          <w:bCs/>
          <w:color w:val="4A4A4A"/>
          <w:szCs w:val="21"/>
        </w:rPr>
        <w:t>yaleB01:</w:t>
      </w:r>
      <w:r w:rsidRPr="00C52691">
        <w:rPr>
          <w:noProof/>
        </w:rPr>
        <w:t xml:space="preserve"> </w:t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noProof/>
        </w:rPr>
        <w:drawing>
          <wp:inline distT="0" distB="0" distL="0" distR="0" wp14:anchorId="6191341B" wp14:editId="1A88D4F7">
            <wp:extent cx="2628900" cy="2987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6" t="6779" r="21752" b="9981"/>
                    <a:stretch/>
                  </pic:blipFill>
                  <pic:spPr bwMode="auto">
                    <a:xfrm>
                      <a:off x="0" y="0"/>
                      <a:ext cx="26289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rFonts w:eastAsia="Times New Roman" w:cs="Times New Roman"/>
          <w:bCs/>
          <w:color w:val="4A4A4A"/>
          <w:szCs w:val="21"/>
        </w:rPr>
        <w:t>yaleB02:</w:t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noProof/>
        </w:rPr>
        <w:drawing>
          <wp:inline distT="0" distB="0" distL="0" distR="0" wp14:anchorId="0E5EC374" wp14:editId="647CE3B3">
            <wp:extent cx="2373630" cy="27127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77" cy="271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rFonts w:eastAsia="Times New Roman" w:cs="Times New Roman"/>
          <w:bCs/>
          <w:color w:val="4A4A4A"/>
          <w:szCs w:val="21"/>
        </w:rPr>
        <w:lastRenderedPageBreak/>
        <w:t>yaleB05:</w:t>
      </w:r>
    </w:p>
    <w:p w:rsidR="00933334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noProof/>
        </w:rPr>
        <w:drawing>
          <wp:inline distT="0" distB="0" distL="0" distR="0" wp14:anchorId="26382A76" wp14:editId="53C1C1F0">
            <wp:extent cx="2373630" cy="2659665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52" cy="267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Pr="00C52691" w:rsidRDefault="00933334" w:rsidP="00933334">
      <w:pPr>
        <w:shd w:val="clear" w:color="auto" w:fill="FFFFFF"/>
        <w:spacing w:after="135" w:line="240" w:lineRule="auto"/>
        <w:textAlignment w:val="baseline"/>
        <w:outlineLvl w:val="2"/>
        <w:rPr>
          <w:rFonts w:eastAsia="Times New Roman" w:cs="Times New Roman"/>
          <w:bCs/>
          <w:color w:val="4A4A4A"/>
          <w:szCs w:val="21"/>
        </w:rPr>
      </w:pPr>
      <w:r>
        <w:rPr>
          <w:rFonts w:eastAsia="Times New Roman" w:cs="Times New Roman"/>
          <w:bCs/>
          <w:color w:val="4A4A4A"/>
          <w:szCs w:val="21"/>
        </w:rPr>
        <w:t>yaleB07:</w:t>
      </w:r>
    </w:p>
    <w:p w:rsidR="00933334" w:rsidRDefault="00933334" w:rsidP="00933334">
      <w:r>
        <w:rPr>
          <w:noProof/>
        </w:rPr>
        <w:drawing>
          <wp:inline distT="0" distB="0" distL="0" distR="0" wp14:anchorId="4B3A028E" wp14:editId="0B80F0C8">
            <wp:extent cx="2613660" cy="27724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br w:type="page"/>
      </w:r>
    </w:p>
    <w:p w:rsidR="00933334" w:rsidRDefault="00933334" w:rsidP="00933334">
      <w:pPr>
        <w:pStyle w:val="Heading3"/>
        <w:shd w:val="clear" w:color="auto" w:fill="FFFFFF"/>
        <w:spacing w:before="0" w:beforeAutospacing="0" w:after="135" w:afterAutospacing="0"/>
        <w:textAlignment w:val="baseline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color w:val="4A4A4A"/>
          <w:sz w:val="21"/>
          <w:szCs w:val="21"/>
        </w:rPr>
        <w:lastRenderedPageBreak/>
        <w:t>3.3: Average of the first two</w:t>
      </w:r>
    </w:p>
    <w:p w:rsidR="00933334" w:rsidRDefault="00933334" w:rsidP="00933334">
      <w:r>
        <w:t>Debug:</w:t>
      </w:r>
    </w:p>
    <w:p w:rsidR="00933334" w:rsidRDefault="00933334" w:rsidP="00933334">
      <w:r>
        <w:rPr>
          <w:noProof/>
        </w:rPr>
        <w:drawing>
          <wp:inline distT="0" distB="0" distL="0" distR="0" wp14:anchorId="6CA1F169" wp14:editId="1BB7314C">
            <wp:extent cx="2575560" cy="2762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t>yaleB01:</w:t>
      </w:r>
    </w:p>
    <w:p w:rsidR="00933334" w:rsidRDefault="00933334" w:rsidP="00933334">
      <w:r>
        <w:rPr>
          <w:noProof/>
        </w:rPr>
        <w:drawing>
          <wp:inline distT="0" distB="0" distL="0" distR="0" wp14:anchorId="5DEAF6AA" wp14:editId="1A05D198">
            <wp:extent cx="2369820" cy="2801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7344" r="22609" b="9951"/>
                    <a:stretch/>
                  </pic:blipFill>
                  <pic:spPr bwMode="auto">
                    <a:xfrm>
                      <a:off x="0" y="0"/>
                      <a:ext cx="2378254" cy="281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4384" behindDoc="1" locked="0" layoutInCell="1" allowOverlap="1" wp14:anchorId="6C467508" wp14:editId="66049250">
            <wp:simplePos x="0" y="0"/>
            <wp:positionH relativeFrom="column">
              <wp:posOffset>76835</wp:posOffset>
            </wp:positionH>
            <wp:positionV relativeFrom="paragraph">
              <wp:posOffset>327025</wp:posOffset>
            </wp:positionV>
            <wp:extent cx="2292985" cy="2508250"/>
            <wp:effectExtent l="0" t="0" r="0" b="63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yaleB02:</w:t>
      </w:r>
    </w:p>
    <w:p w:rsidR="00933334" w:rsidRDefault="00933334" w:rsidP="00933334"/>
    <w:p w:rsidR="00933334" w:rsidRDefault="00933334" w:rsidP="00933334">
      <w:r>
        <w:lastRenderedPageBreak/>
        <w:t>yaleB05: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5408" behindDoc="1" locked="0" layoutInCell="1" allowOverlap="1" wp14:anchorId="586E022B" wp14:editId="0F56162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575560" cy="3102610"/>
            <wp:effectExtent l="0" t="0" r="0" b="254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6432" behindDoc="1" locked="0" layoutInCell="1" allowOverlap="1" wp14:anchorId="749D54B2" wp14:editId="52C73224">
            <wp:simplePos x="0" y="0"/>
            <wp:positionH relativeFrom="column">
              <wp:posOffset>0</wp:posOffset>
            </wp:positionH>
            <wp:positionV relativeFrom="paragraph">
              <wp:posOffset>3368040</wp:posOffset>
            </wp:positionV>
            <wp:extent cx="2575560" cy="280924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yaleB07:</w:t>
      </w:r>
    </w:p>
    <w:p w:rsidR="00933334" w:rsidRDefault="00933334" w:rsidP="00933334"/>
    <w:p w:rsidR="00933334" w:rsidRDefault="00933334" w:rsidP="00933334">
      <w:r>
        <w:br w:type="page"/>
      </w:r>
    </w:p>
    <w:p w:rsidR="00933334" w:rsidRDefault="00933334" w:rsidP="00933334">
      <w:pPr>
        <w:pStyle w:val="Heading3"/>
        <w:shd w:val="clear" w:color="auto" w:fill="FFFFFF"/>
        <w:spacing w:before="0" w:beforeAutospacing="0" w:after="135" w:afterAutospacing="0"/>
        <w:textAlignment w:val="baseline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color w:val="4A4A4A"/>
          <w:sz w:val="21"/>
          <w:szCs w:val="21"/>
        </w:rPr>
        <w:lastRenderedPageBreak/>
        <w:t>3.4: Average of multiple random paths</w:t>
      </w:r>
    </w:p>
    <w:p w:rsidR="00933334" w:rsidRDefault="00933334" w:rsidP="00933334">
      <w:r>
        <w:t>Debug: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7456" behindDoc="1" locked="0" layoutInCell="1" allowOverlap="1" wp14:anchorId="3EDB641F" wp14:editId="019CD953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612390" cy="291719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68480" behindDoc="1" locked="0" layoutInCell="1" allowOverlap="1" wp14:anchorId="7949F361" wp14:editId="250AD337">
            <wp:simplePos x="0" y="0"/>
            <wp:positionH relativeFrom="column">
              <wp:posOffset>0</wp:posOffset>
            </wp:positionH>
            <wp:positionV relativeFrom="paragraph">
              <wp:posOffset>3175000</wp:posOffset>
            </wp:positionV>
            <wp:extent cx="2705100" cy="34074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0388" r="23439" b="9731"/>
                    <a:stretch/>
                  </pic:blipFill>
                  <pic:spPr bwMode="auto">
                    <a:xfrm>
                      <a:off x="0" y="0"/>
                      <a:ext cx="270510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yaleB01:</w:t>
      </w:r>
    </w:p>
    <w:p w:rsidR="00933334" w:rsidRDefault="00933334" w:rsidP="00933334"/>
    <w:p w:rsidR="00933334" w:rsidRDefault="00933334" w:rsidP="00933334">
      <w:r>
        <w:br w:type="page"/>
      </w:r>
    </w:p>
    <w:p w:rsidR="00933334" w:rsidRDefault="00933334" w:rsidP="00933334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B55B77A" wp14:editId="126C9CA3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705100" cy="29781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yaleB02: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70528" behindDoc="1" locked="0" layoutInCell="1" allowOverlap="1" wp14:anchorId="6BC1E078" wp14:editId="07CD51D6">
            <wp:simplePos x="0" y="0"/>
            <wp:positionH relativeFrom="column">
              <wp:posOffset>38100</wp:posOffset>
            </wp:positionH>
            <wp:positionV relativeFrom="paragraph">
              <wp:posOffset>3120390</wp:posOffset>
            </wp:positionV>
            <wp:extent cx="2612390" cy="297815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yaleB05: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71552" behindDoc="1" locked="0" layoutInCell="1" allowOverlap="1" wp14:anchorId="6AC92421" wp14:editId="417BF854">
            <wp:simplePos x="0" y="0"/>
            <wp:positionH relativeFrom="column">
              <wp:posOffset>38100</wp:posOffset>
            </wp:positionH>
            <wp:positionV relativeFrom="paragraph">
              <wp:posOffset>3112770</wp:posOffset>
            </wp:positionV>
            <wp:extent cx="2265680" cy="2540000"/>
            <wp:effectExtent l="0" t="0" r="127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eB02_column_heightmap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yaleB07:</w:t>
      </w:r>
    </w:p>
    <w:p w:rsidR="00933334" w:rsidRDefault="00933334" w:rsidP="00933334">
      <w:r>
        <w:br w:type="page"/>
      </w:r>
    </w:p>
    <w:p w:rsidR="00933334" w:rsidRDefault="00933334" w:rsidP="0093333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 w:type="page"/>
      </w:r>
    </w:p>
    <w:p w:rsidR="00933334" w:rsidRPr="00513F86" w:rsidRDefault="00933334" w:rsidP="00933334">
      <w:pPr>
        <w:rPr>
          <w:rFonts w:ascii="Times New Roman" w:hAnsi="Times New Roman" w:cs="Times New Roman"/>
          <w:sz w:val="28"/>
        </w:rPr>
      </w:pPr>
    </w:p>
    <w:p w:rsidR="00933334" w:rsidRDefault="00933334" w:rsidP="0093333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33334" w:rsidRDefault="00933334" w:rsidP="00933334">
      <w:pPr>
        <w:pStyle w:val="Heading3"/>
        <w:shd w:val="clear" w:color="auto" w:fill="FFFFFF"/>
        <w:spacing w:before="0" w:beforeAutospacing="0" w:after="135" w:afterAutospacing="0"/>
        <w:textAlignment w:val="baseline"/>
        <w:rPr>
          <w:rFonts w:ascii="Helvetica" w:hAnsi="Helvetica"/>
          <w:color w:val="4A4A4A"/>
          <w:sz w:val="21"/>
          <w:szCs w:val="21"/>
        </w:rPr>
      </w:pPr>
      <w:r>
        <w:rPr>
          <w:rFonts w:ascii="Helvetica" w:hAnsi="Helvetica"/>
          <w:color w:val="4A4A4A"/>
          <w:sz w:val="21"/>
          <w:szCs w:val="21"/>
        </w:rPr>
        <w:lastRenderedPageBreak/>
        <w:t>4.2: compare the running times of the different approaches</w:t>
      </w:r>
    </w:p>
    <w:p w:rsidR="00933334" w:rsidRPr="00513F86" w:rsidRDefault="00933334" w:rsidP="00933334">
      <w:r w:rsidRPr="00513F86">
        <w:t>Debug:</w:t>
      </w:r>
    </w:p>
    <w:p w:rsidR="00933334" w:rsidRDefault="00933334" w:rsidP="00933334">
      <w:pPr>
        <w:spacing w:after="0" w:line="240" w:lineRule="auto"/>
      </w:pPr>
      <w:r>
        <w:t xml:space="preserve">Column method:    </w:t>
      </w:r>
      <w:r w:rsidRPr="00086449">
        <w:t>0.005479</w:t>
      </w:r>
      <w:r>
        <w:t xml:space="preserve">s                                                                          Row method: </w:t>
      </w:r>
      <w:r w:rsidRPr="00086449">
        <w:t>0.004242</w:t>
      </w:r>
      <w:r>
        <w:t>s</w:t>
      </w:r>
    </w:p>
    <w:p w:rsidR="00933334" w:rsidRDefault="00933334" w:rsidP="00933334">
      <w:r>
        <w:t xml:space="preserve">Average Method:    </w:t>
      </w:r>
      <w:r w:rsidRPr="00086449">
        <w:t>0.004524</w:t>
      </w:r>
      <w:r>
        <w:t xml:space="preserve">s                                                                       Random method:    </w:t>
      </w:r>
      <w:r w:rsidRPr="00086449">
        <w:t>3.780084</w:t>
      </w:r>
      <w:r>
        <w:t xml:space="preserve">s      </w:t>
      </w:r>
    </w:p>
    <w:p w:rsidR="00933334" w:rsidRDefault="00933334" w:rsidP="00933334">
      <w:pPr>
        <w:rPr>
          <w:rFonts w:ascii="Times New Roman" w:hAnsi="Times New Roman" w:cs="Times New Roman"/>
          <w:sz w:val="28"/>
        </w:rPr>
      </w:pPr>
    </w:p>
    <w:p w:rsidR="00933334" w:rsidRDefault="00933334" w:rsidP="00933334">
      <w:r>
        <w:t>yaleB01</w:t>
      </w:r>
    </w:p>
    <w:p w:rsidR="00933334" w:rsidRDefault="00933334" w:rsidP="00933334">
      <w:r>
        <w:t xml:space="preserve">Column method:    </w:t>
      </w:r>
      <w:r w:rsidRPr="00C13121">
        <w:t>0.001402</w:t>
      </w:r>
      <w:r>
        <w:t xml:space="preserve">s                                                                          Row method: </w:t>
      </w:r>
      <w:r w:rsidRPr="00B11E17">
        <w:t>0.000800</w:t>
      </w:r>
      <w:r>
        <w:t>s</w:t>
      </w:r>
    </w:p>
    <w:p w:rsidR="00933334" w:rsidRDefault="00933334" w:rsidP="00933334">
      <w:r>
        <w:t xml:space="preserve">Average Method:    </w:t>
      </w:r>
      <w:r w:rsidRPr="00B11E17">
        <w:t>0.004520</w:t>
      </w:r>
      <w:r>
        <w:t xml:space="preserve">s                                                                       Random method:    </w:t>
      </w:r>
      <w:r w:rsidRPr="00C24B22">
        <w:t>56.651472</w:t>
      </w:r>
      <w:r>
        <w:t xml:space="preserve">s     </w:t>
      </w:r>
    </w:p>
    <w:p w:rsidR="00933334" w:rsidRDefault="00933334" w:rsidP="00933334"/>
    <w:p w:rsidR="00933334" w:rsidRDefault="00933334" w:rsidP="00933334"/>
    <w:p w:rsidR="00933334" w:rsidRDefault="00933334" w:rsidP="00933334">
      <w:r>
        <w:t>yaleB02:</w:t>
      </w:r>
    </w:p>
    <w:p w:rsidR="00933334" w:rsidRDefault="00933334" w:rsidP="00933334">
      <w:pPr>
        <w:spacing w:after="0" w:line="240" w:lineRule="auto"/>
      </w:pPr>
      <w:r>
        <w:t xml:space="preserve">Column method:  </w:t>
      </w:r>
      <w:r w:rsidRPr="00086449">
        <w:t>0.004539</w:t>
      </w:r>
      <w:r>
        <w:t xml:space="preserve">s                                                                            Row method: </w:t>
      </w:r>
      <w:r w:rsidRPr="00086449">
        <w:t>0.009374</w:t>
      </w:r>
      <w:r>
        <w:t>s</w:t>
      </w:r>
    </w:p>
    <w:p w:rsidR="00933334" w:rsidRDefault="00933334" w:rsidP="00933334">
      <w:r>
        <w:t xml:space="preserve">Average Method:   </w:t>
      </w:r>
      <w:r w:rsidRPr="00086449">
        <w:t>0.006696</w:t>
      </w:r>
      <w:r>
        <w:t xml:space="preserve">s                                                                        Random method:    </w:t>
      </w:r>
      <w:r w:rsidRPr="005620A1">
        <w:t>60.639696</w:t>
      </w:r>
      <w:r>
        <w:t xml:space="preserve">s      </w:t>
      </w:r>
    </w:p>
    <w:p w:rsidR="00933334" w:rsidRDefault="00933334" w:rsidP="00933334">
      <w:pPr>
        <w:spacing w:after="0"/>
      </w:pPr>
    </w:p>
    <w:p w:rsidR="00933334" w:rsidRDefault="00933334" w:rsidP="00933334">
      <w:pPr>
        <w:spacing w:after="0"/>
      </w:pPr>
    </w:p>
    <w:p w:rsidR="00933334" w:rsidRDefault="00933334" w:rsidP="00933334">
      <w:pPr>
        <w:spacing w:after="0"/>
      </w:pPr>
    </w:p>
    <w:p w:rsidR="00933334" w:rsidRDefault="00933334" w:rsidP="00933334">
      <w:pPr>
        <w:spacing w:after="0"/>
      </w:pPr>
    </w:p>
    <w:p w:rsidR="00933334" w:rsidRDefault="00933334" w:rsidP="00933334">
      <w:pPr>
        <w:spacing w:after="0"/>
      </w:pPr>
      <w:r>
        <w:t>yaleB05:</w:t>
      </w:r>
    </w:p>
    <w:p w:rsidR="00933334" w:rsidRDefault="00933334" w:rsidP="00933334">
      <w:pPr>
        <w:spacing w:after="0" w:line="240" w:lineRule="auto"/>
      </w:pPr>
      <w:r>
        <w:t xml:space="preserve">Column method:        </w:t>
      </w:r>
      <w:r w:rsidRPr="005620A1">
        <w:t>0.005643</w:t>
      </w:r>
      <w:r>
        <w:t xml:space="preserve">s                                                                      Row method: </w:t>
      </w:r>
      <w:r w:rsidRPr="005620A1">
        <w:t>0.004946</w:t>
      </w:r>
      <w:r>
        <w:t>s</w:t>
      </w:r>
    </w:p>
    <w:p w:rsidR="00933334" w:rsidRDefault="00933334" w:rsidP="00933334">
      <w:r>
        <w:t xml:space="preserve">Average Method:  </w:t>
      </w:r>
      <w:r w:rsidRPr="005620A1">
        <w:t>0.007646</w:t>
      </w:r>
      <w:r>
        <w:t xml:space="preserve">s                                                                  Random method: </w:t>
      </w:r>
      <w:r w:rsidRPr="005620A1">
        <w:t>60.451948</w:t>
      </w:r>
      <w:r>
        <w:t xml:space="preserve">s  </w:t>
      </w:r>
    </w:p>
    <w:p w:rsidR="00933334" w:rsidRDefault="00933334" w:rsidP="00933334">
      <w:pPr>
        <w:rPr>
          <w:rFonts w:ascii="Times New Roman" w:hAnsi="Times New Roman" w:cs="Times New Roman"/>
          <w:sz w:val="28"/>
        </w:rPr>
      </w:pPr>
    </w:p>
    <w:p w:rsidR="00933334" w:rsidRDefault="00933334" w:rsidP="00933334">
      <w:pPr>
        <w:rPr>
          <w:rFonts w:ascii="Times New Roman" w:hAnsi="Times New Roman" w:cs="Times New Roman"/>
          <w:sz w:val="28"/>
        </w:rPr>
      </w:pPr>
    </w:p>
    <w:p w:rsidR="00933334" w:rsidRDefault="00933334" w:rsidP="00933334">
      <w:r>
        <w:t>yaleB07:</w:t>
      </w:r>
    </w:p>
    <w:p w:rsidR="00933334" w:rsidRDefault="00933334" w:rsidP="00933334">
      <w:pPr>
        <w:spacing w:after="0" w:line="240" w:lineRule="auto"/>
      </w:pPr>
      <w:r>
        <w:t xml:space="preserve">Column method: </w:t>
      </w:r>
      <w:r w:rsidRPr="005620A1">
        <w:t>0.006909</w:t>
      </w:r>
      <w:r>
        <w:t xml:space="preserve">s                                                                          Row method: </w:t>
      </w:r>
      <w:r w:rsidRPr="005620A1">
        <w:t>0.006596</w:t>
      </w:r>
      <w:r>
        <w:t>s</w:t>
      </w:r>
    </w:p>
    <w:p w:rsidR="00933334" w:rsidRDefault="00933334" w:rsidP="00933334">
      <w:r>
        <w:t xml:space="preserve">Average Method:     </w:t>
      </w:r>
      <w:r w:rsidRPr="005620A1">
        <w:t>0.005047</w:t>
      </w:r>
      <w:r>
        <w:t xml:space="preserve">s                                                                      Random method:  </w:t>
      </w:r>
      <w:r w:rsidRPr="005620A1">
        <w:t>60.570412</w:t>
      </w:r>
      <w:r>
        <w:t>s</w:t>
      </w:r>
    </w:p>
    <w:p w:rsidR="00933334" w:rsidRDefault="00933334" w:rsidP="00933334">
      <w:r>
        <w:br w:type="page"/>
      </w:r>
    </w:p>
    <w:p w:rsidR="00933334" w:rsidRDefault="00933334" w:rsidP="00933334">
      <w:pPr>
        <w:pStyle w:val="Heading1"/>
      </w:pPr>
      <w:r w:rsidRPr="00513F86">
        <w:lastRenderedPageBreak/>
        <w:t>5: In report: display the estimated albedo maps and screenshots of height maps</w:t>
      </w:r>
    </w:p>
    <w:p w:rsidR="00933334" w:rsidRDefault="00933334" w:rsidP="00933334">
      <w:r>
        <w:t>Debug:</w:t>
      </w:r>
    </w:p>
    <w:p w:rsidR="00933334" w:rsidRDefault="00933334" w:rsidP="00933334">
      <w:r>
        <w:rPr>
          <w:noProof/>
        </w:rPr>
        <w:drawing>
          <wp:inline distT="0" distB="0" distL="0" distR="0" wp14:anchorId="4BF28F8C" wp14:editId="3379D051">
            <wp:extent cx="6858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bug_albed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72576" behindDoc="0" locked="0" layoutInCell="1" allowOverlap="1" wp14:anchorId="633980D3" wp14:editId="301010D8">
            <wp:simplePos x="0" y="0"/>
            <wp:positionH relativeFrom="margin">
              <wp:posOffset>-30480</wp:posOffset>
            </wp:positionH>
            <wp:positionV relativeFrom="paragraph">
              <wp:posOffset>200660</wp:posOffset>
            </wp:positionV>
            <wp:extent cx="1950720" cy="1974215"/>
            <wp:effectExtent l="0" t="0" r="0" b="69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6" t="10491" r="23616" b="27082"/>
                    <a:stretch/>
                  </pic:blipFill>
                  <pic:spPr bwMode="auto">
                    <a:xfrm>
                      <a:off x="0" y="0"/>
                      <a:ext cx="195072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yaleB01:</w:t>
      </w:r>
    </w:p>
    <w:p w:rsidR="00933334" w:rsidRDefault="00933334" w:rsidP="00933334">
      <w:r>
        <w:rPr>
          <w:noProof/>
        </w:rPr>
        <w:drawing>
          <wp:anchor distT="0" distB="0" distL="114300" distR="114300" simplePos="0" relativeHeight="251673600" behindDoc="1" locked="0" layoutInCell="1" allowOverlap="1" wp14:anchorId="73630169" wp14:editId="383A1C45">
            <wp:simplePos x="0" y="0"/>
            <wp:positionH relativeFrom="margin">
              <wp:align>left</wp:align>
            </wp:positionH>
            <wp:positionV relativeFrom="paragraph">
              <wp:posOffset>2163445</wp:posOffset>
            </wp:positionV>
            <wp:extent cx="1920240" cy="2210435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3" t="10431" r="27343" b="27438"/>
                    <a:stretch/>
                  </pic:blipFill>
                  <pic:spPr bwMode="auto">
                    <a:xfrm>
                      <a:off x="0" y="0"/>
                      <a:ext cx="192024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yaleB02: </w:t>
      </w:r>
    </w:p>
    <w:p w:rsidR="00933334" w:rsidRDefault="00933334" w:rsidP="00933334">
      <w:r>
        <w:t>yaleB05:</w:t>
      </w:r>
    </w:p>
    <w:p w:rsidR="00933334" w:rsidRDefault="00933334" w:rsidP="00933334">
      <w:r>
        <w:rPr>
          <w:noProof/>
        </w:rPr>
        <w:drawing>
          <wp:inline distT="0" distB="0" distL="0" distR="0" wp14:anchorId="285B581D" wp14:editId="53500A3B">
            <wp:extent cx="1920240" cy="21761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3334" w:rsidRDefault="00933334" w:rsidP="00933334"/>
    <w:p w:rsidR="00933334" w:rsidRDefault="00933334" w:rsidP="00933334"/>
    <w:p w:rsidR="00933334" w:rsidRDefault="00933334" w:rsidP="00933334">
      <w:r>
        <w:t>yaleB07:</w:t>
      </w:r>
      <w:r w:rsidRPr="003B175F">
        <w:rPr>
          <w:noProof/>
        </w:rPr>
        <w:t xml:space="preserve"> </w:t>
      </w:r>
    </w:p>
    <w:p w:rsidR="00933334" w:rsidRDefault="00933334" w:rsidP="00933334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0A54E07" wp14:editId="20AF3F28">
            <wp:simplePos x="0" y="0"/>
            <wp:positionH relativeFrom="column">
              <wp:posOffset>-53340</wp:posOffset>
            </wp:positionH>
            <wp:positionV relativeFrom="paragraph">
              <wp:posOffset>48895</wp:posOffset>
            </wp:positionV>
            <wp:extent cx="1918970" cy="2176780"/>
            <wp:effectExtent l="0" t="0" r="5080" b="0"/>
            <wp:wrapTight wrapText="bothSides">
              <wp:wrapPolygon edited="0">
                <wp:start x="0" y="0"/>
                <wp:lineTo x="0" y="21361"/>
                <wp:lineTo x="21443" y="21361"/>
                <wp:lineTo x="2144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yaleB02_average_albedo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334" w:rsidRDefault="00933334" w:rsidP="00933334"/>
    <w:p w:rsidR="00933334" w:rsidRDefault="00933334" w:rsidP="00933334"/>
    <w:p w:rsidR="00933334" w:rsidRDefault="00933334" w:rsidP="00933334"/>
    <w:p w:rsidR="00933334" w:rsidRDefault="00933334" w:rsidP="00933334"/>
    <w:p w:rsidR="00933334" w:rsidRDefault="00933334" w:rsidP="00933334"/>
    <w:p w:rsidR="00933334" w:rsidRDefault="00933334" w:rsidP="00933334"/>
    <w:p w:rsidR="00933334" w:rsidRDefault="00933334" w:rsidP="00933334"/>
    <w:p w:rsidR="00933334" w:rsidRPr="00C40E6D" w:rsidRDefault="00933334" w:rsidP="00933334"/>
    <w:p w:rsidR="00933334" w:rsidRDefault="00933334" w:rsidP="00933334">
      <w:r>
        <w:t>Normal:</w:t>
      </w:r>
    </w:p>
    <w:p w:rsidR="00933334" w:rsidRPr="00513F86" w:rsidRDefault="00933334" w:rsidP="00933334"/>
    <w:p w:rsidR="00635C1E" w:rsidRPr="00933334" w:rsidRDefault="00635C1E" w:rsidP="00933334">
      <w:bookmarkStart w:id="0" w:name="_GoBack"/>
      <w:bookmarkEnd w:id="0"/>
    </w:p>
    <w:sectPr w:rsidR="00635C1E" w:rsidRPr="00933334" w:rsidSect="003B175F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C1E"/>
    <w:rsid w:val="00021830"/>
    <w:rsid w:val="00086449"/>
    <w:rsid w:val="00182A0C"/>
    <w:rsid w:val="00201C0A"/>
    <w:rsid w:val="00361424"/>
    <w:rsid w:val="004A2552"/>
    <w:rsid w:val="005620A1"/>
    <w:rsid w:val="00635C1E"/>
    <w:rsid w:val="00730F4F"/>
    <w:rsid w:val="00876822"/>
    <w:rsid w:val="00922B9D"/>
    <w:rsid w:val="00933334"/>
    <w:rsid w:val="00B11E17"/>
    <w:rsid w:val="00BA0813"/>
    <w:rsid w:val="00BD4A58"/>
    <w:rsid w:val="00C13121"/>
    <w:rsid w:val="00C24B22"/>
    <w:rsid w:val="00DB12DD"/>
    <w:rsid w:val="00E6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CBAD23-8536-43D0-B51C-6D1CF00D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334"/>
  </w:style>
  <w:style w:type="paragraph" w:styleId="Heading1">
    <w:name w:val="heading 1"/>
    <w:basedOn w:val="Normal"/>
    <w:next w:val="Normal"/>
    <w:link w:val="Heading1Char"/>
    <w:uiPriority w:val="9"/>
    <w:qFormat/>
    <w:rsid w:val="0093333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333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3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33334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333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78FE0C68</Template>
  <TotalTime>0</TotalTime>
  <Pages>18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Mengqi</dc:creator>
  <cp:keywords/>
  <dc:description/>
  <cp:lastModifiedBy>Zhu, Mengqi</cp:lastModifiedBy>
  <cp:revision>3</cp:revision>
  <dcterms:created xsi:type="dcterms:W3CDTF">2017-02-03T19:11:00Z</dcterms:created>
  <dcterms:modified xsi:type="dcterms:W3CDTF">2017-02-03T21:35:00Z</dcterms:modified>
</cp:coreProperties>
</file>